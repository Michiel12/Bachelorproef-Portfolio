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5DBD0ABD" w14:textId="77777777" w:rsidTr="00836A35">
        <w:trPr>
          <w:trHeight w:hRule="exact" w:val="6804"/>
        </w:trPr>
        <w:tc>
          <w:tcPr>
            <w:tcW w:w="8901" w:type="dxa"/>
            <w:gridSpan w:val="2"/>
          </w:tcPr>
          <w:p w14:paraId="5F4E6672" w14:textId="77777777" w:rsidR="008F571F" w:rsidRPr="003467A3" w:rsidRDefault="008F571F" w:rsidP="00B006D5"/>
        </w:tc>
      </w:tr>
      <w:tr w:rsidR="008F571F" w:rsidRPr="006A571B" w14:paraId="6AF45A5E" w14:textId="77777777" w:rsidTr="00836A35">
        <w:trPr>
          <w:trHeight w:hRule="exact" w:val="2778"/>
        </w:trPr>
        <w:tc>
          <w:tcPr>
            <w:tcW w:w="8901" w:type="dxa"/>
            <w:gridSpan w:val="2"/>
            <w:tcMar>
              <w:top w:w="567" w:type="dxa"/>
              <w:bottom w:w="567" w:type="dxa"/>
            </w:tcMar>
            <w:vAlign w:val="center"/>
          </w:tcPr>
          <w:p w14:paraId="3851E102" w14:textId="708BF5B9" w:rsidR="008F571F" w:rsidRPr="006A571B" w:rsidRDefault="006A571B" w:rsidP="00B006D5">
            <w:pPr>
              <w:pStyle w:val="Cover-titel"/>
              <w:rPr>
                <w:caps w:val="0"/>
                <w:szCs w:val="36"/>
                <w:lang w:val="en-US"/>
              </w:rPr>
            </w:pPr>
            <w:r w:rsidRPr="006A571B">
              <w:rPr>
                <w:caps w:val="0"/>
                <w:szCs w:val="36"/>
                <w:lang w:val="en-US"/>
              </w:rPr>
              <w:t xml:space="preserve">Stage </w:t>
            </w:r>
            <w:proofErr w:type="spellStart"/>
            <w:r w:rsidRPr="006A571B">
              <w:rPr>
                <w:caps w:val="0"/>
                <w:szCs w:val="36"/>
                <w:lang w:val="en-US"/>
              </w:rPr>
              <w:t>dotNET</w:t>
            </w:r>
            <w:proofErr w:type="spellEnd"/>
            <w:r w:rsidRPr="006A571B">
              <w:rPr>
                <w:caps w:val="0"/>
                <w:szCs w:val="36"/>
                <w:lang w:val="en-US"/>
              </w:rPr>
              <w:t xml:space="preserve"> lab: DNL InfoSec Portal</w:t>
            </w:r>
          </w:p>
          <w:p w14:paraId="3831D63B" w14:textId="59EED840" w:rsidR="008F571F" w:rsidRPr="006A571B" w:rsidRDefault="006A571B" w:rsidP="00B006D5">
            <w:pPr>
              <w:pStyle w:val="Cover-ondertitel"/>
              <w:rPr>
                <w:b w:val="0"/>
                <w:szCs w:val="36"/>
                <w:lang w:val="en-US"/>
              </w:rPr>
            </w:pPr>
            <w:proofErr w:type="spellStart"/>
            <w:r w:rsidRPr="006A571B">
              <w:rPr>
                <w:b w:val="0"/>
                <w:szCs w:val="36"/>
                <w:lang w:val="en-US"/>
              </w:rPr>
              <w:t>Rea</w:t>
            </w:r>
            <w:r>
              <w:rPr>
                <w:b w:val="0"/>
                <w:szCs w:val="36"/>
                <w:lang w:val="en-US"/>
              </w:rPr>
              <w:t>lisatie</w:t>
            </w:r>
            <w:proofErr w:type="spellEnd"/>
          </w:p>
        </w:tc>
      </w:tr>
      <w:tr w:rsidR="008F571F" w:rsidRPr="00D23087" w14:paraId="66D185DB" w14:textId="77777777" w:rsidTr="00836A35">
        <w:trPr>
          <w:trHeight w:val="1134"/>
        </w:trPr>
        <w:tc>
          <w:tcPr>
            <w:tcW w:w="4044" w:type="dxa"/>
            <w:vMerge w:val="restart"/>
            <w:tcMar>
              <w:right w:w="284" w:type="dxa"/>
            </w:tcMar>
            <w:vAlign w:val="bottom"/>
          </w:tcPr>
          <w:p w14:paraId="3B3BA62F" w14:textId="00FCAFE4" w:rsidR="008F571F" w:rsidRPr="0010415C" w:rsidRDefault="006A571B" w:rsidP="00B006D5">
            <w:pPr>
              <w:pStyle w:val="Cover-namen"/>
              <w:rPr>
                <w:color w:val="F04C25"/>
                <w:szCs w:val="18"/>
              </w:rPr>
            </w:pPr>
            <w:r>
              <w:rPr>
                <w:b/>
                <w:color w:val="F04C25"/>
                <w:szCs w:val="18"/>
              </w:rPr>
              <w:t>Michiel Van Loy</w:t>
            </w:r>
          </w:p>
          <w:p w14:paraId="7A633169" w14:textId="77777777" w:rsidR="008F571F" w:rsidRPr="000B4456" w:rsidRDefault="008F571F" w:rsidP="00B006D5">
            <w:pPr>
              <w:pStyle w:val="Cover-namen"/>
              <w:rPr>
                <w:szCs w:val="18"/>
              </w:rPr>
            </w:pPr>
          </w:p>
        </w:tc>
        <w:tc>
          <w:tcPr>
            <w:tcW w:w="4857" w:type="dxa"/>
            <w:vAlign w:val="bottom"/>
          </w:tcPr>
          <w:p w14:paraId="4A6B8F44" w14:textId="397B18F5" w:rsidR="008F571F" w:rsidRPr="0002748F" w:rsidRDefault="006A571B" w:rsidP="00B006D5">
            <w:pPr>
              <w:pStyle w:val="Cover-opleiding"/>
              <w:rPr>
                <w:lang w:val="nl-BE"/>
              </w:rPr>
            </w:pPr>
            <w:r>
              <w:rPr>
                <w:lang w:val="nl-BE"/>
              </w:rPr>
              <w:t>Bachelor</w:t>
            </w:r>
            <w:r w:rsidR="006F7FC9">
              <w:rPr>
                <w:lang w:val="nl-BE"/>
              </w:rPr>
              <w:t xml:space="preserve"> in de</w:t>
            </w:r>
            <w:r>
              <w:rPr>
                <w:lang w:val="nl-BE"/>
              </w:rPr>
              <w:t xml:space="preserve"> Toegepaste Informatica</w:t>
            </w:r>
          </w:p>
          <w:p w14:paraId="1B6402F1" w14:textId="18DBC537" w:rsidR="008F571F" w:rsidRPr="00D23087" w:rsidRDefault="006A571B" w:rsidP="00B006D5">
            <w:pPr>
              <w:pStyle w:val="Cover-afstudeerrichting"/>
            </w:pPr>
            <w:r>
              <w:t>Keuzerichting Applicat</w:t>
            </w:r>
            <w:r w:rsidR="00775E21">
              <w:t>i</w:t>
            </w:r>
            <w:r>
              <w:t>on Development</w:t>
            </w:r>
          </w:p>
        </w:tc>
      </w:tr>
      <w:tr w:rsidR="008F571F" w:rsidRPr="00D23087" w14:paraId="1415CCC0" w14:textId="77777777" w:rsidTr="00836A35">
        <w:tc>
          <w:tcPr>
            <w:tcW w:w="4044" w:type="dxa"/>
            <w:vMerge/>
          </w:tcPr>
          <w:p w14:paraId="0F090624" w14:textId="77777777" w:rsidR="008F571F" w:rsidRPr="00D23087" w:rsidRDefault="008F571F" w:rsidP="00B006D5"/>
        </w:tc>
        <w:tc>
          <w:tcPr>
            <w:tcW w:w="4857" w:type="dxa"/>
            <w:tcMar>
              <w:top w:w="170" w:type="dxa"/>
              <w:bottom w:w="170" w:type="dxa"/>
            </w:tcMar>
          </w:tcPr>
          <w:p w14:paraId="683D55E9" w14:textId="77777777" w:rsidR="008F571F" w:rsidRPr="00340E25" w:rsidRDefault="008F571F" w:rsidP="00B006D5">
            <w:pPr>
              <w:pStyle w:val="Cover-graad"/>
              <w:rPr>
                <w:szCs w:val="18"/>
              </w:rPr>
            </w:pPr>
          </w:p>
        </w:tc>
      </w:tr>
      <w:tr w:rsidR="008F571F" w:rsidRPr="00D23087" w14:paraId="5A4E2249" w14:textId="77777777" w:rsidTr="00836A35">
        <w:tc>
          <w:tcPr>
            <w:tcW w:w="4044" w:type="dxa"/>
            <w:vMerge/>
          </w:tcPr>
          <w:p w14:paraId="235C93F4" w14:textId="77777777" w:rsidR="008F571F" w:rsidRPr="003467A3" w:rsidRDefault="008F571F" w:rsidP="00B006D5"/>
        </w:tc>
        <w:tc>
          <w:tcPr>
            <w:tcW w:w="4857" w:type="dxa"/>
            <w:tcMar>
              <w:top w:w="0" w:type="dxa"/>
              <w:bottom w:w="851" w:type="dxa"/>
            </w:tcMar>
          </w:tcPr>
          <w:p w14:paraId="31A4C5F1" w14:textId="4B8C1231" w:rsidR="008F571F" w:rsidRPr="003467A3" w:rsidRDefault="002A3280" w:rsidP="00B006D5">
            <w:pPr>
              <w:pStyle w:val="Cover-academiejaarcampus"/>
            </w:pPr>
            <w:r>
              <w:t xml:space="preserve">Academiejaar </w:t>
            </w:r>
            <w:r w:rsidR="00A12A6F">
              <w:t>20</w:t>
            </w:r>
            <w:r w:rsidR="006A571B">
              <w:t>24</w:t>
            </w:r>
            <w:r w:rsidR="00A12A6F">
              <w:t>-20</w:t>
            </w:r>
            <w:r w:rsidR="006A571B">
              <w:t>25</w:t>
            </w:r>
          </w:p>
          <w:p w14:paraId="194A8146" w14:textId="77777777" w:rsidR="008F571F" w:rsidRPr="003467A3" w:rsidRDefault="008F571F" w:rsidP="00B006D5">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Geel</w:t>
            </w:r>
          </w:p>
        </w:tc>
      </w:tr>
    </w:tbl>
    <w:p w14:paraId="02862BC8" w14:textId="77777777" w:rsidR="008F571F" w:rsidRPr="00646989" w:rsidRDefault="008F571F" w:rsidP="008F571F">
      <w:r>
        <w:rPr>
          <w:noProof/>
        </w:rPr>
        <w:drawing>
          <wp:anchor distT="0" distB="0" distL="114300" distR="114300" simplePos="0" relativeHeight="251659264" behindDoc="1" locked="0" layoutInCell="0" allowOverlap="1" wp14:anchorId="4E3B69A0" wp14:editId="5850063A">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55BA249D"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11B753F" w14:textId="77777777" w:rsidR="002E351F" w:rsidRDefault="002E351F" w:rsidP="00CB02C4">
      <w:pPr>
        <w:pStyle w:val="Kopzondernummer"/>
      </w:pPr>
      <w:bookmarkStart w:id="0" w:name="_Toc471067524"/>
      <w:bookmarkStart w:id="1" w:name="_Toc187011810"/>
      <w:bookmarkStart w:id="2" w:name="_Toc187867292"/>
      <w:r>
        <w:lastRenderedPageBreak/>
        <w:t>Inhoudstafel</w:t>
      </w:r>
      <w:bookmarkEnd w:id="0"/>
      <w:bookmarkEnd w:id="1"/>
      <w:bookmarkEnd w:id="2"/>
    </w:p>
    <w:sdt>
      <w:sdtPr>
        <w:rPr>
          <w:b w:val="0"/>
          <w:caps w:val="0"/>
          <w:lang w:val="nl-NL"/>
        </w:rPr>
        <w:id w:val="758647856"/>
        <w:docPartObj>
          <w:docPartGallery w:val="Table of Contents"/>
          <w:docPartUnique/>
        </w:docPartObj>
      </w:sdtPr>
      <w:sdtEndPr>
        <w:rPr>
          <w:bCs/>
        </w:rPr>
      </w:sdtEndPr>
      <w:sdtContent>
        <w:p w14:paraId="1404A188" w14:textId="4217F076" w:rsidR="00AD117E" w:rsidRDefault="006A571B">
          <w:pPr>
            <w:pStyle w:val="Inhopg1"/>
            <w:rPr>
              <w:rFonts w:asciiTheme="minorHAnsi" w:eastAsiaTheme="minorEastAsia" w:hAnsiTheme="minorHAnsi" w:cstheme="minorBidi"/>
              <w:b w:val="0"/>
              <w:caps w:val="0"/>
              <w:noProof/>
              <w:kern w:val="2"/>
              <w:sz w:val="24"/>
              <w:szCs w:val="24"/>
              <w14:ligatures w14:val="standardContextual"/>
            </w:rPr>
          </w:pPr>
          <w:r>
            <w:fldChar w:fldCharType="begin"/>
          </w:r>
          <w:r>
            <w:instrText xml:space="preserve"> TOC \o "1-3" \h \z \u </w:instrText>
          </w:r>
          <w:r>
            <w:fldChar w:fldCharType="separate"/>
          </w:r>
          <w:hyperlink w:anchor="_Toc187867292" w:history="1">
            <w:r w:rsidR="00AD117E" w:rsidRPr="008E17A9">
              <w:rPr>
                <w:rStyle w:val="Hyperlink"/>
                <w:noProof/>
              </w:rPr>
              <w:t>Inhoudstafel</w:t>
            </w:r>
            <w:r w:rsidR="00AD117E">
              <w:rPr>
                <w:noProof/>
                <w:webHidden/>
              </w:rPr>
              <w:tab/>
            </w:r>
            <w:r w:rsidR="00AD117E">
              <w:rPr>
                <w:noProof/>
                <w:webHidden/>
              </w:rPr>
              <w:fldChar w:fldCharType="begin"/>
            </w:r>
            <w:r w:rsidR="00AD117E">
              <w:rPr>
                <w:noProof/>
                <w:webHidden/>
              </w:rPr>
              <w:instrText xml:space="preserve"> PAGEREF _Toc187867292 \h </w:instrText>
            </w:r>
            <w:r w:rsidR="00AD117E">
              <w:rPr>
                <w:noProof/>
                <w:webHidden/>
              </w:rPr>
            </w:r>
            <w:r w:rsidR="00AD117E">
              <w:rPr>
                <w:noProof/>
                <w:webHidden/>
              </w:rPr>
              <w:fldChar w:fldCharType="separate"/>
            </w:r>
            <w:r w:rsidR="008D628E">
              <w:rPr>
                <w:noProof/>
                <w:webHidden/>
              </w:rPr>
              <w:t>3</w:t>
            </w:r>
            <w:r w:rsidR="00AD117E">
              <w:rPr>
                <w:noProof/>
                <w:webHidden/>
              </w:rPr>
              <w:fldChar w:fldCharType="end"/>
            </w:r>
          </w:hyperlink>
        </w:p>
        <w:p w14:paraId="10B59C73" w14:textId="2D23ABAB"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293" w:history="1">
            <w:r w:rsidRPr="008E17A9">
              <w:rPr>
                <w:rStyle w:val="Hyperlink"/>
                <w:noProof/>
              </w:rPr>
              <w:t>1</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Dankwoord</w:t>
            </w:r>
            <w:r>
              <w:rPr>
                <w:noProof/>
                <w:webHidden/>
              </w:rPr>
              <w:tab/>
            </w:r>
            <w:r>
              <w:rPr>
                <w:noProof/>
                <w:webHidden/>
              </w:rPr>
              <w:fldChar w:fldCharType="begin"/>
            </w:r>
            <w:r>
              <w:rPr>
                <w:noProof/>
                <w:webHidden/>
              </w:rPr>
              <w:instrText xml:space="preserve"> PAGEREF _Toc187867293 \h </w:instrText>
            </w:r>
            <w:r>
              <w:rPr>
                <w:noProof/>
                <w:webHidden/>
              </w:rPr>
            </w:r>
            <w:r>
              <w:rPr>
                <w:noProof/>
                <w:webHidden/>
              </w:rPr>
              <w:fldChar w:fldCharType="separate"/>
            </w:r>
            <w:r w:rsidR="008D628E">
              <w:rPr>
                <w:noProof/>
                <w:webHidden/>
              </w:rPr>
              <w:t>4</w:t>
            </w:r>
            <w:r>
              <w:rPr>
                <w:noProof/>
                <w:webHidden/>
              </w:rPr>
              <w:fldChar w:fldCharType="end"/>
            </w:r>
          </w:hyperlink>
        </w:p>
        <w:p w14:paraId="223FAA8A" w14:textId="09BB0309"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294" w:history="1">
            <w:r w:rsidRPr="008E17A9">
              <w:rPr>
                <w:rStyle w:val="Hyperlink"/>
                <w:noProof/>
              </w:rPr>
              <w:t>2</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Inleiding</w:t>
            </w:r>
            <w:r>
              <w:rPr>
                <w:noProof/>
                <w:webHidden/>
              </w:rPr>
              <w:tab/>
            </w:r>
            <w:r>
              <w:rPr>
                <w:noProof/>
                <w:webHidden/>
              </w:rPr>
              <w:fldChar w:fldCharType="begin"/>
            </w:r>
            <w:r>
              <w:rPr>
                <w:noProof/>
                <w:webHidden/>
              </w:rPr>
              <w:instrText xml:space="preserve"> PAGEREF _Toc187867294 \h </w:instrText>
            </w:r>
            <w:r>
              <w:rPr>
                <w:noProof/>
                <w:webHidden/>
              </w:rPr>
            </w:r>
            <w:r>
              <w:rPr>
                <w:noProof/>
                <w:webHidden/>
              </w:rPr>
              <w:fldChar w:fldCharType="separate"/>
            </w:r>
            <w:r w:rsidR="008D628E">
              <w:rPr>
                <w:noProof/>
                <w:webHidden/>
              </w:rPr>
              <w:t>5</w:t>
            </w:r>
            <w:r>
              <w:rPr>
                <w:noProof/>
                <w:webHidden/>
              </w:rPr>
              <w:fldChar w:fldCharType="end"/>
            </w:r>
          </w:hyperlink>
        </w:p>
        <w:p w14:paraId="7F7E43E6" w14:textId="75211EB0"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295" w:history="1">
            <w:r w:rsidRPr="008E17A9">
              <w:rPr>
                <w:rStyle w:val="Hyperlink"/>
              </w:rPr>
              <w:t>2.1</w:t>
            </w:r>
            <w:r>
              <w:rPr>
                <w:rFonts w:asciiTheme="minorHAnsi" w:eastAsiaTheme="minorEastAsia" w:hAnsiTheme="minorHAnsi" w:cstheme="minorBidi"/>
                <w:b w:val="0"/>
                <w:kern w:val="2"/>
                <w:sz w:val="24"/>
                <w:szCs w:val="24"/>
                <w14:ligatures w14:val="standardContextual"/>
              </w:rPr>
              <w:tab/>
            </w:r>
            <w:r w:rsidRPr="008E17A9">
              <w:rPr>
                <w:rStyle w:val="Hyperlink"/>
              </w:rPr>
              <w:t>Stagebedrijf</w:t>
            </w:r>
            <w:r>
              <w:rPr>
                <w:webHidden/>
              </w:rPr>
              <w:tab/>
            </w:r>
            <w:r>
              <w:rPr>
                <w:webHidden/>
              </w:rPr>
              <w:fldChar w:fldCharType="begin"/>
            </w:r>
            <w:r>
              <w:rPr>
                <w:webHidden/>
              </w:rPr>
              <w:instrText xml:space="preserve"> PAGEREF _Toc187867295 \h </w:instrText>
            </w:r>
            <w:r>
              <w:rPr>
                <w:webHidden/>
              </w:rPr>
            </w:r>
            <w:r>
              <w:rPr>
                <w:webHidden/>
              </w:rPr>
              <w:fldChar w:fldCharType="separate"/>
            </w:r>
            <w:r w:rsidR="008D628E">
              <w:rPr>
                <w:webHidden/>
              </w:rPr>
              <w:t>5</w:t>
            </w:r>
            <w:r>
              <w:rPr>
                <w:webHidden/>
              </w:rPr>
              <w:fldChar w:fldCharType="end"/>
            </w:r>
          </w:hyperlink>
        </w:p>
        <w:p w14:paraId="29FFD19B" w14:textId="1B8D5300"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296" w:history="1">
            <w:r w:rsidRPr="008E17A9">
              <w:rPr>
                <w:rStyle w:val="Hyperlink"/>
              </w:rPr>
              <w:t>2.2</w:t>
            </w:r>
            <w:r>
              <w:rPr>
                <w:rFonts w:asciiTheme="minorHAnsi" w:eastAsiaTheme="minorEastAsia" w:hAnsiTheme="minorHAnsi" w:cstheme="minorBidi"/>
                <w:b w:val="0"/>
                <w:kern w:val="2"/>
                <w:sz w:val="24"/>
                <w:szCs w:val="24"/>
                <w14:ligatures w14:val="standardContextual"/>
              </w:rPr>
              <w:tab/>
            </w:r>
            <w:r w:rsidRPr="008E17A9">
              <w:rPr>
                <w:rStyle w:val="Hyperlink"/>
              </w:rPr>
              <w:t>Opdracht</w:t>
            </w:r>
            <w:r>
              <w:rPr>
                <w:webHidden/>
              </w:rPr>
              <w:tab/>
            </w:r>
            <w:r>
              <w:rPr>
                <w:webHidden/>
              </w:rPr>
              <w:fldChar w:fldCharType="begin"/>
            </w:r>
            <w:r>
              <w:rPr>
                <w:webHidden/>
              </w:rPr>
              <w:instrText xml:space="preserve"> PAGEREF _Toc187867296 \h </w:instrText>
            </w:r>
            <w:r>
              <w:rPr>
                <w:webHidden/>
              </w:rPr>
            </w:r>
            <w:r>
              <w:rPr>
                <w:webHidden/>
              </w:rPr>
              <w:fldChar w:fldCharType="separate"/>
            </w:r>
            <w:r w:rsidR="008D628E">
              <w:rPr>
                <w:webHidden/>
              </w:rPr>
              <w:t>5</w:t>
            </w:r>
            <w:r>
              <w:rPr>
                <w:webHidden/>
              </w:rPr>
              <w:fldChar w:fldCharType="end"/>
            </w:r>
          </w:hyperlink>
        </w:p>
        <w:p w14:paraId="5618F54F" w14:textId="36E467FC"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297" w:history="1">
            <w:r w:rsidRPr="008E17A9">
              <w:rPr>
                <w:rStyle w:val="Hyperlink"/>
                <w:noProof/>
              </w:rPr>
              <w:t>3</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Aanpak en verloop</w:t>
            </w:r>
            <w:r>
              <w:rPr>
                <w:noProof/>
                <w:webHidden/>
              </w:rPr>
              <w:tab/>
            </w:r>
            <w:r>
              <w:rPr>
                <w:noProof/>
                <w:webHidden/>
              </w:rPr>
              <w:fldChar w:fldCharType="begin"/>
            </w:r>
            <w:r>
              <w:rPr>
                <w:noProof/>
                <w:webHidden/>
              </w:rPr>
              <w:instrText xml:space="preserve"> PAGEREF _Toc187867297 \h </w:instrText>
            </w:r>
            <w:r>
              <w:rPr>
                <w:noProof/>
                <w:webHidden/>
              </w:rPr>
            </w:r>
            <w:r>
              <w:rPr>
                <w:noProof/>
                <w:webHidden/>
              </w:rPr>
              <w:fldChar w:fldCharType="separate"/>
            </w:r>
            <w:r w:rsidR="008D628E">
              <w:rPr>
                <w:noProof/>
                <w:webHidden/>
              </w:rPr>
              <w:t>7</w:t>
            </w:r>
            <w:r>
              <w:rPr>
                <w:noProof/>
                <w:webHidden/>
              </w:rPr>
              <w:fldChar w:fldCharType="end"/>
            </w:r>
          </w:hyperlink>
        </w:p>
        <w:p w14:paraId="1687B4EA" w14:textId="10358646"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298" w:history="1">
            <w:r w:rsidRPr="008E17A9">
              <w:rPr>
                <w:rStyle w:val="Hyperlink"/>
              </w:rPr>
              <w:t>3.1</w:t>
            </w:r>
            <w:r>
              <w:rPr>
                <w:rFonts w:asciiTheme="minorHAnsi" w:eastAsiaTheme="minorEastAsia" w:hAnsiTheme="minorHAnsi" w:cstheme="minorBidi"/>
                <w:b w:val="0"/>
                <w:kern w:val="2"/>
                <w:sz w:val="24"/>
                <w:szCs w:val="24"/>
                <w14:ligatures w14:val="standardContextual"/>
              </w:rPr>
              <w:tab/>
            </w:r>
            <w:r w:rsidRPr="008E17A9">
              <w:rPr>
                <w:rStyle w:val="Hyperlink"/>
              </w:rPr>
              <w:t>Planning</w:t>
            </w:r>
            <w:r>
              <w:rPr>
                <w:webHidden/>
              </w:rPr>
              <w:tab/>
            </w:r>
            <w:r>
              <w:rPr>
                <w:webHidden/>
              </w:rPr>
              <w:fldChar w:fldCharType="begin"/>
            </w:r>
            <w:r>
              <w:rPr>
                <w:webHidden/>
              </w:rPr>
              <w:instrText xml:space="preserve"> PAGEREF _Toc187867298 \h </w:instrText>
            </w:r>
            <w:r>
              <w:rPr>
                <w:webHidden/>
              </w:rPr>
            </w:r>
            <w:r>
              <w:rPr>
                <w:webHidden/>
              </w:rPr>
              <w:fldChar w:fldCharType="separate"/>
            </w:r>
            <w:r w:rsidR="008D628E">
              <w:rPr>
                <w:webHidden/>
              </w:rPr>
              <w:t>7</w:t>
            </w:r>
            <w:r>
              <w:rPr>
                <w:webHidden/>
              </w:rPr>
              <w:fldChar w:fldCharType="end"/>
            </w:r>
          </w:hyperlink>
        </w:p>
        <w:p w14:paraId="6F3426FC" w14:textId="1A79C9EC" w:rsidR="00AD117E" w:rsidRDefault="00AD117E">
          <w:pPr>
            <w:pStyle w:val="Inhopg3"/>
            <w:rPr>
              <w:rFonts w:asciiTheme="minorHAnsi" w:eastAsiaTheme="minorEastAsia" w:hAnsiTheme="minorHAnsi" w:cstheme="minorBidi"/>
              <w:kern w:val="2"/>
              <w:sz w:val="24"/>
              <w:szCs w:val="24"/>
              <w14:ligatures w14:val="standardContextual"/>
            </w:rPr>
          </w:pPr>
          <w:hyperlink w:anchor="_Toc187867299" w:history="1">
            <w:r w:rsidRPr="008E17A9">
              <w:rPr>
                <w:rStyle w:val="Hyperlink"/>
              </w:rPr>
              <w:t>3.1.1</w:t>
            </w:r>
            <w:r>
              <w:rPr>
                <w:rFonts w:asciiTheme="minorHAnsi" w:eastAsiaTheme="minorEastAsia" w:hAnsiTheme="minorHAnsi" w:cstheme="minorBidi"/>
                <w:kern w:val="2"/>
                <w:sz w:val="24"/>
                <w:szCs w:val="24"/>
                <w14:ligatures w14:val="standardContextual"/>
              </w:rPr>
              <w:tab/>
            </w:r>
            <w:r w:rsidRPr="008E17A9">
              <w:rPr>
                <w:rStyle w:val="Hyperlink"/>
              </w:rPr>
              <w:t>Verwachte planning</w:t>
            </w:r>
            <w:r>
              <w:rPr>
                <w:webHidden/>
              </w:rPr>
              <w:tab/>
            </w:r>
            <w:r>
              <w:rPr>
                <w:webHidden/>
              </w:rPr>
              <w:fldChar w:fldCharType="begin"/>
            </w:r>
            <w:r>
              <w:rPr>
                <w:webHidden/>
              </w:rPr>
              <w:instrText xml:space="preserve"> PAGEREF _Toc187867299 \h </w:instrText>
            </w:r>
            <w:r>
              <w:rPr>
                <w:webHidden/>
              </w:rPr>
            </w:r>
            <w:r>
              <w:rPr>
                <w:webHidden/>
              </w:rPr>
              <w:fldChar w:fldCharType="separate"/>
            </w:r>
            <w:r w:rsidR="008D628E">
              <w:rPr>
                <w:webHidden/>
              </w:rPr>
              <w:t>7</w:t>
            </w:r>
            <w:r>
              <w:rPr>
                <w:webHidden/>
              </w:rPr>
              <w:fldChar w:fldCharType="end"/>
            </w:r>
          </w:hyperlink>
        </w:p>
        <w:p w14:paraId="3EC8714E" w14:textId="4B7EBFF9" w:rsidR="00AD117E" w:rsidRDefault="00AD117E">
          <w:pPr>
            <w:pStyle w:val="Inhopg3"/>
            <w:rPr>
              <w:rFonts w:asciiTheme="minorHAnsi" w:eastAsiaTheme="minorEastAsia" w:hAnsiTheme="minorHAnsi" w:cstheme="minorBidi"/>
              <w:kern w:val="2"/>
              <w:sz w:val="24"/>
              <w:szCs w:val="24"/>
              <w14:ligatures w14:val="standardContextual"/>
            </w:rPr>
          </w:pPr>
          <w:hyperlink w:anchor="_Toc187867300" w:history="1">
            <w:r w:rsidRPr="008E17A9">
              <w:rPr>
                <w:rStyle w:val="Hyperlink"/>
              </w:rPr>
              <w:t>3.1.2</w:t>
            </w:r>
            <w:r>
              <w:rPr>
                <w:rFonts w:asciiTheme="minorHAnsi" w:eastAsiaTheme="minorEastAsia" w:hAnsiTheme="minorHAnsi" w:cstheme="minorBidi"/>
                <w:kern w:val="2"/>
                <w:sz w:val="24"/>
                <w:szCs w:val="24"/>
                <w14:ligatures w14:val="standardContextual"/>
              </w:rPr>
              <w:tab/>
            </w:r>
            <w:r w:rsidRPr="008E17A9">
              <w:rPr>
                <w:rStyle w:val="Hyperlink"/>
              </w:rPr>
              <w:t>Werkelijke planning</w:t>
            </w:r>
            <w:r>
              <w:rPr>
                <w:webHidden/>
              </w:rPr>
              <w:tab/>
            </w:r>
            <w:r>
              <w:rPr>
                <w:webHidden/>
              </w:rPr>
              <w:fldChar w:fldCharType="begin"/>
            </w:r>
            <w:r>
              <w:rPr>
                <w:webHidden/>
              </w:rPr>
              <w:instrText xml:space="preserve"> PAGEREF _Toc187867300 \h </w:instrText>
            </w:r>
            <w:r>
              <w:rPr>
                <w:webHidden/>
              </w:rPr>
            </w:r>
            <w:r>
              <w:rPr>
                <w:webHidden/>
              </w:rPr>
              <w:fldChar w:fldCharType="separate"/>
            </w:r>
            <w:r w:rsidR="008D628E">
              <w:rPr>
                <w:webHidden/>
              </w:rPr>
              <w:t>7</w:t>
            </w:r>
            <w:r>
              <w:rPr>
                <w:webHidden/>
              </w:rPr>
              <w:fldChar w:fldCharType="end"/>
            </w:r>
          </w:hyperlink>
        </w:p>
        <w:p w14:paraId="2AAF9C92" w14:textId="4AFD184C"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1" w:history="1">
            <w:r w:rsidRPr="008E17A9">
              <w:rPr>
                <w:rStyle w:val="Hyperlink"/>
              </w:rPr>
              <w:t>3.2</w:t>
            </w:r>
            <w:r>
              <w:rPr>
                <w:rFonts w:asciiTheme="minorHAnsi" w:eastAsiaTheme="minorEastAsia" w:hAnsiTheme="minorHAnsi" w:cstheme="minorBidi"/>
                <w:b w:val="0"/>
                <w:kern w:val="2"/>
                <w:sz w:val="24"/>
                <w:szCs w:val="24"/>
                <w14:ligatures w14:val="standardContextual"/>
              </w:rPr>
              <w:tab/>
            </w:r>
            <w:r w:rsidRPr="008E17A9">
              <w:rPr>
                <w:rStyle w:val="Hyperlink"/>
              </w:rPr>
              <w:t>Communicatie</w:t>
            </w:r>
            <w:r>
              <w:rPr>
                <w:webHidden/>
              </w:rPr>
              <w:tab/>
            </w:r>
            <w:r>
              <w:rPr>
                <w:webHidden/>
              </w:rPr>
              <w:fldChar w:fldCharType="begin"/>
            </w:r>
            <w:r>
              <w:rPr>
                <w:webHidden/>
              </w:rPr>
              <w:instrText xml:space="preserve"> PAGEREF _Toc187867301 \h </w:instrText>
            </w:r>
            <w:r>
              <w:rPr>
                <w:webHidden/>
              </w:rPr>
            </w:r>
            <w:r>
              <w:rPr>
                <w:webHidden/>
              </w:rPr>
              <w:fldChar w:fldCharType="separate"/>
            </w:r>
            <w:r w:rsidR="008D628E">
              <w:rPr>
                <w:webHidden/>
              </w:rPr>
              <w:t>7</w:t>
            </w:r>
            <w:r>
              <w:rPr>
                <w:webHidden/>
              </w:rPr>
              <w:fldChar w:fldCharType="end"/>
            </w:r>
          </w:hyperlink>
        </w:p>
        <w:p w14:paraId="2E1661B6" w14:textId="2DD7A08E" w:rsidR="00AD117E" w:rsidRDefault="00AD117E">
          <w:pPr>
            <w:pStyle w:val="Inhopg3"/>
            <w:rPr>
              <w:rFonts w:asciiTheme="minorHAnsi" w:eastAsiaTheme="minorEastAsia" w:hAnsiTheme="minorHAnsi" w:cstheme="minorBidi"/>
              <w:kern w:val="2"/>
              <w:sz w:val="24"/>
              <w:szCs w:val="24"/>
              <w14:ligatures w14:val="standardContextual"/>
            </w:rPr>
          </w:pPr>
          <w:hyperlink w:anchor="_Toc187867302" w:history="1">
            <w:r w:rsidRPr="008E17A9">
              <w:rPr>
                <w:rStyle w:val="Hyperlink"/>
              </w:rPr>
              <w:t>3.2.1</w:t>
            </w:r>
            <w:r>
              <w:rPr>
                <w:rFonts w:asciiTheme="minorHAnsi" w:eastAsiaTheme="minorEastAsia" w:hAnsiTheme="minorHAnsi" w:cstheme="minorBidi"/>
                <w:kern w:val="2"/>
                <w:sz w:val="24"/>
                <w:szCs w:val="24"/>
                <w14:ligatures w14:val="standardContextual"/>
              </w:rPr>
              <w:tab/>
            </w:r>
            <w:r w:rsidRPr="008E17A9">
              <w:rPr>
                <w:rStyle w:val="Hyperlink"/>
              </w:rPr>
              <w:t>Meetings</w:t>
            </w:r>
            <w:r>
              <w:rPr>
                <w:webHidden/>
              </w:rPr>
              <w:tab/>
            </w:r>
            <w:r>
              <w:rPr>
                <w:webHidden/>
              </w:rPr>
              <w:fldChar w:fldCharType="begin"/>
            </w:r>
            <w:r>
              <w:rPr>
                <w:webHidden/>
              </w:rPr>
              <w:instrText xml:space="preserve"> PAGEREF _Toc187867302 \h </w:instrText>
            </w:r>
            <w:r>
              <w:rPr>
                <w:webHidden/>
              </w:rPr>
            </w:r>
            <w:r>
              <w:rPr>
                <w:webHidden/>
              </w:rPr>
              <w:fldChar w:fldCharType="separate"/>
            </w:r>
            <w:r w:rsidR="008D628E">
              <w:rPr>
                <w:webHidden/>
              </w:rPr>
              <w:t>8</w:t>
            </w:r>
            <w:r>
              <w:rPr>
                <w:webHidden/>
              </w:rPr>
              <w:fldChar w:fldCharType="end"/>
            </w:r>
          </w:hyperlink>
        </w:p>
        <w:p w14:paraId="2BAF4056" w14:textId="16FE0276" w:rsidR="00AD117E" w:rsidRDefault="00AD117E">
          <w:pPr>
            <w:pStyle w:val="Inhopg3"/>
            <w:rPr>
              <w:rFonts w:asciiTheme="minorHAnsi" w:eastAsiaTheme="minorEastAsia" w:hAnsiTheme="minorHAnsi" w:cstheme="minorBidi"/>
              <w:kern w:val="2"/>
              <w:sz w:val="24"/>
              <w:szCs w:val="24"/>
              <w14:ligatures w14:val="standardContextual"/>
            </w:rPr>
          </w:pPr>
          <w:hyperlink w:anchor="_Toc187867303" w:history="1">
            <w:r w:rsidRPr="008E17A9">
              <w:rPr>
                <w:rStyle w:val="Hyperlink"/>
              </w:rPr>
              <w:t>3.2.2</w:t>
            </w:r>
            <w:r>
              <w:rPr>
                <w:rFonts w:asciiTheme="minorHAnsi" w:eastAsiaTheme="minorEastAsia" w:hAnsiTheme="minorHAnsi" w:cstheme="minorBidi"/>
                <w:kern w:val="2"/>
                <w:sz w:val="24"/>
                <w:szCs w:val="24"/>
                <w14:ligatures w14:val="standardContextual"/>
              </w:rPr>
              <w:tab/>
            </w:r>
            <w:r w:rsidRPr="008E17A9">
              <w:rPr>
                <w:rStyle w:val="Hyperlink"/>
              </w:rPr>
              <w:t>Vragen</w:t>
            </w:r>
            <w:r>
              <w:rPr>
                <w:webHidden/>
              </w:rPr>
              <w:tab/>
            </w:r>
            <w:r>
              <w:rPr>
                <w:webHidden/>
              </w:rPr>
              <w:fldChar w:fldCharType="begin"/>
            </w:r>
            <w:r>
              <w:rPr>
                <w:webHidden/>
              </w:rPr>
              <w:instrText xml:space="preserve"> PAGEREF _Toc187867303 \h </w:instrText>
            </w:r>
            <w:r>
              <w:rPr>
                <w:webHidden/>
              </w:rPr>
            </w:r>
            <w:r>
              <w:rPr>
                <w:webHidden/>
              </w:rPr>
              <w:fldChar w:fldCharType="separate"/>
            </w:r>
            <w:r w:rsidR="008D628E">
              <w:rPr>
                <w:webHidden/>
              </w:rPr>
              <w:t>8</w:t>
            </w:r>
            <w:r>
              <w:rPr>
                <w:webHidden/>
              </w:rPr>
              <w:fldChar w:fldCharType="end"/>
            </w:r>
          </w:hyperlink>
        </w:p>
        <w:p w14:paraId="7D43E613" w14:textId="0D620D92"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4" w:history="1">
            <w:r w:rsidRPr="008E17A9">
              <w:rPr>
                <w:rStyle w:val="Hyperlink"/>
              </w:rPr>
              <w:t>3.3</w:t>
            </w:r>
            <w:r>
              <w:rPr>
                <w:rFonts w:asciiTheme="minorHAnsi" w:eastAsiaTheme="minorEastAsia" w:hAnsiTheme="minorHAnsi" w:cstheme="minorBidi"/>
                <w:b w:val="0"/>
                <w:kern w:val="2"/>
                <w:sz w:val="24"/>
                <w:szCs w:val="24"/>
                <w14:ligatures w14:val="standardContextual"/>
              </w:rPr>
              <w:tab/>
            </w:r>
            <w:r w:rsidRPr="008E17A9">
              <w:rPr>
                <w:rStyle w:val="Hyperlink"/>
              </w:rPr>
              <w:t>Plan van aanpak</w:t>
            </w:r>
            <w:r>
              <w:rPr>
                <w:webHidden/>
              </w:rPr>
              <w:tab/>
            </w:r>
            <w:r>
              <w:rPr>
                <w:webHidden/>
              </w:rPr>
              <w:fldChar w:fldCharType="begin"/>
            </w:r>
            <w:r>
              <w:rPr>
                <w:webHidden/>
              </w:rPr>
              <w:instrText xml:space="preserve"> PAGEREF _Toc187867304 \h </w:instrText>
            </w:r>
            <w:r>
              <w:rPr>
                <w:webHidden/>
              </w:rPr>
            </w:r>
            <w:r>
              <w:rPr>
                <w:webHidden/>
              </w:rPr>
              <w:fldChar w:fldCharType="separate"/>
            </w:r>
            <w:r w:rsidR="008D628E">
              <w:rPr>
                <w:webHidden/>
              </w:rPr>
              <w:t>8</w:t>
            </w:r>
            <w:r>
              <w:rPr>
                <w:webHidden/>
              </w:rPr>
              <w:fldChar w:fldCharType="end"/>
            </w:r>
          </w:hyperlink>
        </w:p>
        <w:p w14:paraId="30DE6801" w14:textId="333D3B9B"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305" w:history="1">
            <w:r w:rsidRPr="008E17A9">
              <w:rPr>
                <w:rStyle w:val="Hyperlink"/>
                <w:noProof/>
              </w:rPr>
              <w:t>4</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Cursussen</w:t>
            </w:r>
            <w:r>
              <w:rPr>
                <w:noProof/>
                <w:webHidden/>
              </w:rPr>
              <w:tab/>
            </w:r>
            <w:r>
              <w:rPr>
                <w:noProof/>
                <w:webHidden/>
              </w:rPr>
              <w:fldChar w:fldCharType="begin"/>
            </w:r>
            <w:r>
              <w:rPr>
                <w:noProof/>
                <w:webHidden/>
              </w:rPr>
              <w:instrText xml:space="preserve"> PAGEREF _Toc187867305 \h </w:instrText>
            </w:r>
            <w:r>
              <w:rPr>
                <w:noProof/>
                <w:webHidden/>
              </w:rPr>
            </w:r>
            <w:r>
              <w:rPr>
                <w:noProof/>
                <w:webHidden/>
              </w:rPr>
              <w:fldChar w:fldCharType="separate"/>
            </w:r>
            <w:r w:rsidR="008D628E">
              <w:rPr>
                <w:noProof/>
                <w:webHidden/>
              </w:rPr>
              <w:t>9</w:t>
            </w:r>
            <w:r>
              <w:rPr>
                <w:noProof/>
                <w:webHidden/>
              </w:rPr>
              <w:fldChar w:fldCharType="end"/>
            </w:r>
          </w:hyperlink>
        </w:p>
        <w:p w14:paraId="5F48C700" w14:textId="4604A345"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6" w:history="1">
            <w:r w:rsidRPr="008E17A9">
              <w:rPr>
                <w:rStyle w:val="Hyperlink"/>
              </w:rPr>
              <w:t>4.1</w:t>
            </w:r>
            <w:r>
              <w:rPr>
                <w:rFonts w:asciiTheme="minorHAnsi" w:eastAsiaTheme="minorEastAsia" w:hAnsiTheme="minorHAnsi" w:cstheme="minorBidi"/>
                <w:b w:val="0"/>
                <w:kern w:val="2"/>
                <w:sz w:val="24"/>
                <w:szCs w:val="24"/>
                <w14:ligatures w14:val="standardContextual"/>
              </w:rPr>
              <w:tab/>
            </w:r>
            <w:r w:rsidRPr="008E17A9">
              <w:rPr>
                <w:rStyle w:val="Hyperlink"/>
              </w:rPr>
              <w:t>Test driven development</w:t>
            </w:r>
            <w:r>
              <w:rPr>
                <w:webHidden/>
              </w:rPr>
              <w:tab/>
            </w:r>
            <w:r>
              <w:rPr>
                <w:webHidden/>
              </w:rPr>
              <w:fldChar w:fldCharType="begin"/>
            </w:r>
            <w:r>
              <w:rPr>
                <w:webHidden/>
              </w:rPr>
              <w:instrText xml:space="preserve"> PAGEREF _Toc187867306 \h </w:instrText>
            </w:r>
            <w:r>
              <w:rPr>
                <w:webHidden/>
              </w:rPr>
            </w:r>
            <w:r>
              <w:rPr>
                <w:webHidden/>
              </w:rPr>
              <w:fldChar w:fldCharType="separate"/>
            </w:r>
            <w:r w:rsidR="008D628E">
              <w:rPr>
                <w:webHidden/>
              </w:rPr>
              <w:t>9</w:t>
            </w:r>
            <w:r>
              <w:rPr>
                <w:webHidden/>
              </w:rPr>
              <w:fldChar w:fldCharType="end"/>
            </w:r>
          </w:hyperlink>
        </w:p>
        <w:p w14:paraId="060746A3" w14:textId="68662D8D"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7" w:history="1">
            <w:r w:rsidRPr="008E17A9">
              <w:rPr>
                <w:rStyle w:val="Hyperlink"/>
              </w:rPr>
              <w:t>4.2</w:t>
            </w:r>
            <w:r>
              <w:rPr>
                <w:rFonts w:asciiTheme="minorHAnsi" w:eastAsiaTheme="minorEastAsia" w:hAnsiTheme="minorHAnsi" w:cstheme="minorBidi"/>
                <w:b w:val="0"/>
                <w:kern w:val="2"/>
                <w:sz w:val="24"/>
                <w:szCs w:val="24"/>
                <w14:ligatures w14:val="standardContextual"/>
              </w:rPr>
              <w:tab/>
            </w:r>
            <w:r w:rsidRPr="008E17A9">
              <w:rPr>
                <w:rStyle w:val="Hyperlink"/>
              </w:rPr>
              <w:t>SOLID fundamentals</w:t>
            </w:r>
            <w:r>
              <w:rPr>
                <w:webHidden/>
              </w:rPr>
              <w:tab/>
            </w:r>
            <w:r>
              <w:rPr>
                <w:webHidden/>
              </w:rPr>
              <w:fldChar w:fldCharType="begin"/>
            </w:r>
            <w:r>
              <w:rPr>
                <w:webHidden/>
              </w:rPr>
              <w:instrText xml:space="preserve"> PAGEREF _Toc187867307 \h </w:instrText>
            </w:r>
            <w:r>
              <w:rPr>
                <w:webHidden/>
              </w:rPr>
            </w:r>
            <w:r>
              <w:rPr>
                <w:webHidden/>
              </w:rPr>
              <w:fldChar w:fldCharType="separate"/>
            </w:r>
            <w:r w:rsidR="008D628E">
              <w:rPr>
                <w:webHidden/>
              </w:rPr>
              <w:t>9</w:t>
            </w:r>
            <w:r>
              <w:rPr>
                <w:webHidden/>
              </w:rPr>
              <w:fldChar w:fldCharType="end"/>
            </w:r>
          </w:hyperlink>
        </w:p>
        <w:p w14:paraId="602D8373" w14:textId="0123818D"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8" w:history="1">
            <w:r w:rsidRPr="008E17A9">
              <w:rPr>
                <w:rStyle w:val="Hyperlink"/>
              </w:rPr>
              <w:t>4.3</w:t>
            </w:r>
            <w:r>
              <w:rPr>
                <w:rFonts w:asciiTheme="minorHAnsi" w:eastAsiaTheme="minorEastAsia" w:hAnsiTheme="minorHAnsi" w:cstheme="minorBidi"/>
                <w:b w:val="0"/>
                <w:kern w:val="2"/>
                <w:sz w:val="24"/>
                <w:szCs w:val="24"/>
                <w14:ligatures w14:val="standardContextual"/>
              </w:rPr>
              <w:tab/>
            </w:r>
            <w:r w:rsidRPr="008E17A9">
              <w:rPr>
                <w:rStyle w:val="Hyperlink"/>
              </w:rPr>
              <w:t>TypeScript fundamentals</w:t>
            </w:r>
            <w:r>
              <w:rPr>
                <w:webHidden/>
              </w:rPr>
              <w:tab/>
            </w:r>
            <w:r>
              <w:rPr>
                <w:webHidden/>
              </w:rPr>
              <w:fldChar w:fldCharType="begin"/>
            </w:r>
            <w:r>
              <w:rPr>
                <w:webHidden/>
              </w:rPr>
              <w:instrText xml:space="preserve"> PAGEREF _Toc187867308 \h </w:instrText>
            </w:r>
            <w:r>
              <w:rPr>
                <w:webHidden/>
              </w:rPr>
            </w:r>
            <w:r>
              <w:rPr>
                <w:webHidden/>
              </w:rPr>
              <w:fldChar w:fldCharType="separate"/>
            </w:r>
            <w:r w:rsidR="008D628E">
              <w:rPr>
                <w:webHidden/>
              </w:rPr>
              <w:t>10</w:t>
            </w:r>
            <w:r>
              <w:rPr>
                <w:webHidden/>
              </w:rPr>
              <w:fldChar w:fldCharType="end"/>
            </w:r>
          </w:hyperlink>
        </w:p>
        <w:p w14:paraId="4D18C15F" w14:textId="553DBAC1"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09" w:history="1">
            <w:r w:rsidRPr="008E17A9">
              <w:rPr>
                <w:rStyle w:val="Hyperlink"/>
              </w:rPr>
              <w:t>4.4</w:t>
            </w:r>
            <w:r>
              <w:rPr>
                <w:rFonts w:asciiTheme="minorHAnsi" w:eastAsiaTheme="minorEastAsia" w:hAnsiTheme="minorHAnsi" w:cstheme="minorBidi"/>
                <w:b w:val="0"/>
                <w:kern w:val="2"/>
                <w:sz w:val="24"/>
                <w:szCs w:val="24"/>
                <w14:ligatures w14:val="standardContextual"/>
              </w:rPr>
              <w:tab/>
            </w:r>
            <w:r w:rsidRPr="008E17A9">
              <w:rPr>
                <w:rStyle w:val="Hyperlink"/>
              </w:rPr>
              <w:t>CI pipeline</w:t>
            </w:r>
            <w:r>
              <w:rPr>
                <w:webHidden/>
              </w:rPr>
              <w:tab/>
            </w:r>
            <w:r>
              <w:rPr>
                <w:webHidden/>
              </w:rPr>
              <w:fldChar w:fldCharType="begin"/>
            </w:r>
            <w:r>
              <w:rPr>
                <w:webHidden/>
              </w:rPr>
              <w:instrText xml:space="preserve"> PAGEREF _Toc187867309 \h </w:instrText>
            </w:r>
            <w:r>
              <w:rPr>
                <w:webHidden/>
              </w:rPr>
            </w:r>
            <w:r>
              <w:rPr>
                <w:webHidden/>
              </w:rPr>
              <w:fldChar w:fldCharType="separate"/>
            </w:r>
            <w:r w:rsidR="008D628E">
              <w:rPr>
                <w:webHidden/>
              </w:rPr>
              <w:t>10</w:t>
            </w:r>
            <w:r>
              <w:rPr>
                <w:webHidden/>
              </w:rPr>
              <w:fldChar w:fldCharType="end"/>
            </w:r>
          </w:hyperlink>
        </w:p>
        <w:p w14:paraId="49BF373F" w14:textId="71486A1D"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0" w:history="1">
            <w:r w:rsidRPr="008E17A9">
              <w:rPr>
                <w:rStyle w:val="Hyperlink"/>
              </w:rPr>
              <w:t>4.5</w:t>
            </w:r>
            <w:r>
              <w:rPr>
                <w:rFonts w:asciiTheme="minorHAnsi" w:eastAsiaTheme="minorEastAsia" w:hAnsiTheme="minorHAnsi" w:cstheme="minorBidi"/>
                <w:b w:val="0"/>
                <w:kern w:val="2"/>
                <w:sz w:val="24"/>
                <w:szCs w:val="24"/>
                <w14:ligatures w14:val="standardContextual"/>
              </w:rPr>
              <w:tab/>
            </w:r>
            <w:r w:rsidRPr="008E17A9">
              <w:rPr>
                <w:rStyle w:val="Hyperlink"/>
              </w:rPr>
              <w:t>Clean architecture</w:t>
            </w:r>
            <w:r>
              <w:rPr>
                <w:webHidden/>
              </w:rPr>
              <w:tab/>
            </w:r>
            <w:r>
              <w:rPr>
                <w:webHidden/>
              </w:rPr>
              <w:fldChar w:fldCharType="begin"/>
            </w:r>
            <w:r>
              <w:rPr>
                <w:webHidden/>
              </w:rPr>
              <w:instrText xml:space="preserve"> PAGEREF _Toc187867310 \h </w:instrText>
            </w:r>
            <w:r>
              <w:rPr>
                <w:webHidden/>
              </w:rPr>
            </w:r>
            <w:r>
              <w:rPr>
                <w:webHidden/>
              </w:rPr>
              <w:fldChar w:fldCharType="separate"/>
            </w:r>
            <w:r w:rsidR="008D628E">
              <w:rPr>
                <w:webHidden/>
              </w:rPr>
              <w:t>10</w:t>
            </w:r>
            <w:r>
              <w:rPr>
                <w:webHidden/>
              </w:rPr>
              <w:fldChar w:fldCharType="end"/>
            </w:r>
          </w:hyperlink>
        </w:p>
        <w:p w14:paraId="47B74EA4" w14:textId="7F788F70"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311" w:history="1">
            <w:r w:rsidRPr="008E17A9">
              <w:rPr>
                <w:rStyle w:val="Hyperlink"/>
                <w:noProof/>
              </w:rPr>
              <w:t>5</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Analyse</w:t>
            </w:r>
            <w:r>
              <w:rPr>
                <w:noProof/>
                <w:webHidden/>
              </w:rPr>
              <w:tab/>
            </w:r>
            <w:r>
              <w:rPr>
                <w:noProof/>
                <w:webHidden/>
              </w:rPr>
              <w:fldChar w:fldCharType="begin"/>
            </w:r>
            <w:r>
              <w:rPr>
                <w:noProof/>
                <w:webHidden/>
              </w:rPr>
              <w:instrText xml:space="preserve"> PAGEREF _Toc187867311 \h </w:instrText>
            </w:r>
            <w:r>
              <w:rPr>
                <w:noProof/>
                <w:webHidden/>
              </w:rPr>
            </w:r>
            <w:r>
              <w:rPr>
                <w:noProof/>
                <w:webHidden/>
              </w:rPr>
              <w:fldChar w:fldCharType="separate"/>
            </w:r>
            <w:r w:rsidR="008D628E">
              <w:rPr>
                <w:noProof/>
                <w:webHidden/>
              </w:rPr>
              <w:t>11</w:t>
            </w:r>
            <w:r>
              <w:rPr>
                <w:noProof/>
                <w:webHidden/>
              </w:rPr>
              <w:fldChar w:fldCharType="end"/>
            </w:r>
          </w:hyperlink>
        </w:p>
        <w:p w14:paraId="5E50D2DA" w14:textId="29679D05"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2" w:history="1">
            <w:r w:rsidRPr="008E17A9">
              <w:rPr>
                <w:rStyle w:val="Hyperlink"/>
              </w:rPr>
              <w:t>5.1</w:t>
            </w:r>
            <w:r>
              <w:rPr>
                <w:rFonts w:asciiTheme="minorHAnsi" w:eastAsiaTheme="minorEastAsia" w:hAnsiTheme="minorHAnsi" w:cstheme="minorBidi"/>
                <w:b w:val="0"/>
                <w:kern w:val="2"/>
                <w:sz w:val="24"/>
                <w:szCs w:val="24"/>
                <w14:ligatures w14:val="standardContextual"/>
              </w:rPr>
              <w:tab/>
            </w:r>
            <w:r w:rsidRPr="008E17A9">
              <w:rPr>
                <w:rStyle w:val="Hyperlink"/>
              </w:rPr>
              <w:t>Waarom</w:t>
            </w:r>
            <w:r>
              <w:rPr>
                <w:webHidden/>
              </w:rPr>
              <w:tab/>
            </w:r>
            <w:r>
              <w:rPr>
                <w:webHidden/>
              </w:rPr>
              <w:fldChar w:fldCharType="begin"/>
            </w:r>
            <w:r>
              <w:rPr>
                <w:webHidden/>
              </w:rPr>
              <w:instrText xml:space="preserve"> PAGEREF _Toc187867312 \h </w:instrText>
            </w:r>
            <w:r>
              <w:rPr>
                <w:webHidden/>
              </w:rPr>
            </w:r>
            <w:r>
              <w:rPr>
                <w:webHidden/>
              </w:rPr>
              <w:fldChar w:fldCharType="separate"/>
            </w:r>
            <w:r w:rsidR="008D628E">
              <w:rPr>
                <w:webHidden/>
              </w:rPr>
              <w:t>11</w:t>
            </w:r>
            <w:r>
              <w:rPr>
                <w:webHidden/>
              </w:rPr>
              <w:fldChar w:fldCharType="end"/>
            </w:r>
          </w:hyperlink>
        </w:p>
        <w:p w14:paraId="5DB5D6E6" w14:textId="141EE619"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3" w:history="1">
            <w:r w:rsidRPr="008E17A9">
              <w:rPr>
                <w:rStyle w:val="Hyperlink"/>
              </w:rPr>
              <w:t>5.2</w:t>
            </w:r>
            <w:r>
              <w:rPr>
                <w:rFonts w:asciiTheme="minorHAnsi" w:eastAsiaTheme="minorEastAsia" w:hAnsiTheme="minorHAnsi" w:cstheme="minorBidi"/>
                <w:b w:val="0"/>
                <w:kern w:val="2"/>
                <w:sz w:val="24"/>
                <w:szCs w:val="24"/>
                <w14:ligatures w14:val="standardContextual"/>
              </w:rPr>
              <w:tab/>
            </w:r>
            <w:r w:rsidRPr="008E17A9">
              <w:rPr>
                <w:rStyle w:val="Hyperlink"/>
              </w:rPr>
              <w:t>Hoe</w:t>
            </w:r>
            <w:r>
              <w:rPr>
                <w:webHidden/>
              </w:rPr>
              <w:tab/>
            </w:r>
            <w:r>
              <w:rPr>
                <w:webHidden/>
              </w:rPr>
              <w:fldChar w:fldCharType="begin"/>
            </w:r>
            <w:r>
              <w:rPr>
                <w:webHidden/>
              </w:rPr>
              <w:instrText xml:space="preserve"> PAGEREF _Toc187867313 \h </w:instrText>
            </w:r>
            <w:r>
              <w:rPr>
                <w:webHidden/>
              </w:rPr>
            </w:r>
            <w:r>
              <w:rPr>
                <w:webHidden/>
              </w:rPr>
              <w:fldChar w:fldCharType="separate"/>
            </w:r>
            <w:r w:rsidR="008D628E">
              <w:rPr>
                <w:webHidden/>
              </w:rPr>
              <w:t>11</w:t>
            </w:r>
            <w:r>
              <w:rPr>
                <w:webHidden/>
              </w:rPr>
              <w:fldChar w:fldCharType="end"/>
            </w:r>
          </w:hyperlink>
        </w:p>
        <w:p w14:paraId="2402305D" w14:textId="1B14B1B7"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4" w:history="1">
            <w:r w:rsidRPr="008E17A9">
              <w:rPr>
                <w:rStyle w:val="Hyperlink"/>
              </w:rPr>
              <w:t>5.3</w:t>
            </w:r>
            <w:r>
              <w:rPr>
                <w:rFonts w:asciiTheme="minorHAnsi" w:eastAsiaTheme="minorEastAsia" w:hAnsiTheme="minorHAnsi" w:cstheme="minorBidi"/>
                <w:b w:val="0"/>
                <w:kern w:val="2"/>
                <w:sz w:val="24"/>
                <w:szCs w:val="24"/>
                <w14:ligatures w14:val="standardContextual"/>
              </w:rPr>
              <w:tab/>
            </w:r>
            <w:r w:rsidRPr="008E17A9">
              <w:rPr>
                <w:rStyle w:val="Hyperlink"/>
              </w:rPr>
              <w:t>Prototypes</w:t>
            </w:r>
            <w:r>
              <w:rPr>
                <w:webHidden/>
              </w:rPr>
              <w:tab/>
            </w:r>
            <w:r>
              <w:rPr>
                <w:webHidden/>
              </w:rPr>
              <w:fldChar w:fldCharType="begin"/>
            </w:r>
            <w:r>
              <w:rPr>
                <w:webHidden/>
              </w:rPr>
              <w:instrText xml:space="preserve"> PAGEREF _Toc187867314 \h </w:instrText>
            </w:r>
            <w:r>
              <w:rPr>
                <w:webHidden/>
              </w:rPr>
            </w:r>
            <w:r>
              <w:rPr>
                <w:webHidden/>
              </w:rPr>
              <w:fldChar w:fldCharType="separate"/>
            </w:r>
            <w:r w:rsidR="008D628E">
              <w:rPr>
                <w:webHidden/>
              </w:rPr>
              <w:t>12</w:t>
            </w:r>
            <w:r>
              <w:rPr>
                <w:webHidden/>
              </w:rPr>
              <w:fldChar w:fldCharType="end"/>
            </w:r>
          </w:hyperlink>
        </w:p>
        <w:p w14:paraId="03062E77" w14:textId="057339E1"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5" w:history="1">
            <w:r w:rsidRPr="008E17A9">
              <w:rPr>
                <w:rStyle w:val="Hyperlink"/>
              </w:rPr>
              <w:t>5.4</w:t>
            </w:r>
            <w:r>
              <w:rPr>
                <w:rFonts w:asciiTheme="minorHAnsi" w:eastAsiaTheme="minorEastAsia" w:hAnsiTheme="minorHAnsi" w:cstheme="minorBidi"/>
                <w:b w:val="0"/>
                <w:kern w:val="2"/>
                <w:sz w:val="24"/>
                <w:szCs w:val="24"/>
                <w14:ligatures w14:val="standardContextual"/>
              </w:rPr>
              <w:tab/>
            </w:r>
            <w:r w:rsidRPr="008E17A9">
              <w:rPr>
                <w:rStyle w:val="Hyperlink"/>
              </w:rPr>
              <w:t>Datamodel</w:t>
            </w:r>
            <w:r>
              <w:rPr>
                <w:webHidden/>
              </w:rPr>
              <w:tab/>
            </w:r>
            <w:r>
              <w:rPr>
                <w:webHidden/>
              </w:rPr>
              <w:fldChar w:fldCharType="begin"/>
            </w:r>
            <w:r>
              <w:rPr>
                <w:webHidden/>
              </w:rPr>
              <w:instrText xml:space="preserve"> PAGEREF _Toc187867315 \h </w:instrText>
            </w:r>
            <w:r>
              <w:rPr>
                <w:webHidden/>
              </w:rPr>
            </w:r>
            <w:r>
              <w:rPr>
                <w:webHidden/>
              </w:rPr>
              <w:fldChar w:fldCharType="separate"/>
            </w:r>
            <w:r w:rsidR="008D628E">
              <w:rPr>
                <w:webHidden/>
              </w:rPr>
              <w:t>13</w:t>
            </w:r>
            <w:r>
              <w:rPr>
                <w:webHidden/>
              </w:rPr>
              <w:fldChar w:fldCharType="end"/>
            </w:r>
          </w:hyperlink>
        </w:p>
        <w:p w14:paraId="1F313412" w14:textId="40D4C365"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316" w:history="1">
            <w:r w:rsidRPr="008E17A9">
              <w:rPr>
                <w:rStyle w:val="Hyperlink"/>
                <w:noProof/>
              </w:rPr>
              <w:t>6</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Coderen</w:t>
            </w:r>
            <w:r>
              <w:rPr>
                <w:noProof/>
                <w:webHidden/>
              </w:rPr>
              <w:tab/>
            </w:r>
            <w:r>
              <w:rPr>
                <w:noProof/>
                <w:webHidden/>
              </w:rPr>
              <w:fldChar w:fldCharType="begin"/>
            </w:r>
            <w:r>
              <w:rPr>
                <w:noProof/>
                <w:webHidden/>
              </w:rPr>
              <w:instrText xml:space="preserve"> PAGEREF _Toc187867316 \h </w:instrText>
            </w:r>
            <w:r>
              <w:rPr>
                <w:noProof/>
                <w:webHidden/>
              </w:rPr>
            </w:r>
            <w:r>
              <w:rPr>
                <w:noProof/>
                <w:webHidden/>
              </w:rPr>
              <w:fldChar w:fldCharType="separate"/>
            </w:r>
            <w:r w:rsidR="008D628E">
              <w:rPr>
                <w:noProof/>
                <w:webHidden/>
              </w:rPr>
              <w:t>14</w:t>
            </w:r>
            <w:r>
              <w:rPr>
                <w:noProof/>
                <w:webHidden/>
              </w:rPr>
              <w:fldChar w:fldCharType="end"/>
            </w:r>
          </w:hyperlink>
        </w:p>
        <w:p w14:paraId="3DA749CB" w14:textId="13D048F2"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17" w:history="1">
            <w:r w:rsidRPr="008E17A9">
              <w:rPr>
                <w:rStyle w:val="Hyperlink"/>
              </w:rPr>
              <w:t>6.1</w:t>
            </w:r>
            <w:r>
              <w:rPr>
                <w:rFonts w:asciiTheme="minorHAnsi" w:eastAsiaTheme="minorEastAsia" w:hAnsiTheme="minorHAnsi" w:cstheme="minorBidi"/>
                <w:b w:val="0"/>
                <w:kern w:val="2"/>
                <w:sz w:val="24"/>
                <w:szCs w:val="24"/>
                <w14:ligatures w14:val="standardContextual"/>
              </w:rPr>
              <w:tab/>
            </w:r>
            <w:r w:rsidRPr="008E17A9">
              <w:rPr>
                <w:rStyle w:val="Hyperlink"/>
              </w:rPr>
              <w:t>Back-end</w:t>
            </w:r>
            <w:r>
              <w:rPr>
                <w:webHidden/>
              </w:rPr>
              <w:tab/>
            </w:r>
            <w:r>
              <w:rPr>
                <w:webHidden/>
              </w:rPr>
              <w:fldChar w:fldCharType="begin"/>
            </w:r>
            <w:r>
              <w:rPr>
                <w:webHidden/>
              </w:rPr>
              <w:instrText xml:space="preserve"> PAGEREF _Toc187867317 \h </w:instrText>
            </w:r>
            <w:r>
              <w:rPr>
                <w:webHidden/>
              </w:rPr>
            </w:r>
            <w:r>
              <w:rPr>
                <w:webHidden/>
              </w:rPr>
              <w:fldChar w:fldCharType="separate"/>
            </w:r>
            <w:r w:rsidR="008D628E">
              <w:rPr>
                <w:webHidden/>
              </w:rPr>
              <w:t>14</w:t>
            </w:r>
            <w:r>
              <w:rPr>
                <w:webHidden/>
              </w:rPr>
              <w:fldChar w:fldCharType="end"/>
            </w:r>
          </w:hyperlink>
        </w:p>
        <w:p w14:paraId="55C6C484" w14:textId="4C291209" w:rsidR="00AD117E" w:rsidRDefault="00AD117E">
          <w:pPr>
            <w:pStyle w:val="Inhopg3"/>
            <w:rPr>
              <w:rFonts w:asciiTheme="minorHAnsi" w:eastAsiaTheme="minorEastAsia" w:hAnsiTheme="minorHAnsi" w:cstheme="minorBidi"/>
              <w:kern w:val="2"/>
              <w:sz w:val="24"/>
              <w:szCs w:val="24"/>
              <w14:ligatures w14:val="standardContextual"/>
            </w:rPr>
          </w:pPr>
          <w:hyperlink w:anchor="_Toc187867318" w:history="1">
            <w:r w:rsidRPr="008E17A9">
              <w:rPr>
                <w:rStyle w:val="Hyperlink"/>
              </w:rPr>
              <w:t>6.1.1</w:t>
            </w:r>
            <w:r>
              <w:rPr>
                <w:rFonts w:asciiTheme="minorHAnsi" w:eastAsiaTheme="minorEastAsia" w:hAnsiTheme="minorHAnsi" w:cstheme="minorBidi"/>
                <w:kern w:val="2"/>
                <w:sz w:val="24"/>
                <w:szCs w:val="24"/>
                <w14:ligatures w14:val="standardContextual"/>
              </w:rPr>
              <w:tab/>
            </w:r>
            <w:r w:rsidRPr="008E17A9">
              <w:rPr>
                <w:rStyle w:val="Hyperlink"/>
              </w:rPr>
              <w:t>API</w:t>
            </w:r>
            <w:r>
              <w:rPr>
                <w:webHidden/>
              </w:rPr>
              <w:tab/>
            </w:r>
            <w:r>
              <w:rPr>
                <w:webHidden/>
              </w:rPr>
              <w:fldChar w:fldCharType="begin"/>
            </w:r>
            <w:r>
              <w:rPr>
                <w:webHidden/>
              </w:rPr>
              <w:instrText xml:space="preserve"> PAGEREF _Toc187867318 \h </w:instrText>
            </w:r>
            <w:r>
              <w:rPr>
                <w:webHidden/>
              </w:rPr>
            </w:r>
            <w:r>
              <w:rPr>
                <w:webHidden/>
              </w:rPr>
              <w:fldChar w:fldCharType="separate"/>
            </w:r>
            <w:r w:rsidR="008D628E">
              <w:rPr>
                <w:webHidden/>
              </w:rPr>
              <w:t>14</w:t>
            </w:r>
            <w:r>
              <w:rPr>
                <w:webHidden/>
              </w:rPr>
              <w:fldChar w:fldCharType="end"/>
            </w:r>
          </w:hyperlink>
        </w:p>
        <w:p w14:paraId="456DD8A4" w14:textId="167476EF" w:rsidR="00AD117E" w:rsidRDefault="00AD117E">
          <w:pPr>
            <w:pStyle w:val="Inhopg3"/>
            <w:rPr>
              <w:rFonts w:asciiTheme="minorHAnsi" w:eastAsiaTheme="minorEastAsia" w:hAnsiTheme="minorHAnsi" w:cstheme="minorBidi"/>
              <w:kern w:val="2"/>
              <w:sz w:val="24"/>
              <w:szCs w:val="24"/>
              <w14:ligatures w14:val="standardContextual"/>
            </w:rPr>
          </w:pPr>
          <w:hyperlink w:anchor="_Toc187867319" w:history="1">
            <w:r w:rsidRPr="008E17A9">
              <w:rPr>
                <w:rStyle w:val="Hyperlink"/>
              </w:rPr>
              <w:t>6.1.2</w:t>
            </w:r>
            <w:r>
              <w:rPr>
                <w:rFonts w:asciiTheme="minorHAnsi" w:eastAsiaTheme="minorEastAsia" w:hAnsiTheme="minorHAnsi" w:cstheme="minorBidi"/>
                <w:kern w:val="2"/>
                <w:sz w:val="24"/>
                <w:szCs w:val="24"/>
                <w14:ligatures w14:val="standardContextual"/>
              </w:rPr>
              <w:tab/>
            </w:r>
            <w:r w:rsidRPr="008E17A9">
              <w:rPr>
                <w:rStyle w:val="Hyperlink"/>
              </w:rPr>
              <w:t>Application</w:t>
            </w:r>
            <w:r>
              <w:rPr>
                <w:webHidden/>
              </w:rPr>
              <w:tab/>
            </w:r>
            <w:r>
              <w:rPr>
                <w:webHidden/>
              </w:rPr>
              <w:fldChar w:fldCharType="begin"/>
            </w:r>
            <w:r>
              <w:rPr>
                <w:webHidden/>
              </w:rPr>
              <w:instrText xml:space="preserve"> PAGEREF _Toc187867319 \h </w:instrText>
            </w:r>
            <w:r>
              <w:rPr>
                <w:webHidden/>
              </w:rPr>
            </w:r>
            <w:r>
              <w:rPr>
                <w:webHidden/>
              </w:rPr>
              <w:fldChar w:fldCharType="separate"/>
            </w:r>
            <w:r w:rsidR="008D628E">
              <w:rPr>
                <w:webHidden/>
              </w:rPr>
              <w:t>14</w:t>
            </w:r>
            <w:r>
              <w:rPr>
                <w:webHidden/>
              </w:rPr>
              <w:fldChar w:fldCharType="end"/>
            </w:r>
          </w:hyperlink>
        </w:p>
        <w:p w14:paraId="221CD981" w14:textId="57FB5D55" w:rsidR="00AD117E" w:rsidRDefault="00AD117E">
          <w:pPr>
            <w:pStyle w:val="Inhopg3"/>
            <w:rPr>
              <w:rFonts w:asciiTheme="minorHAnsi" w:eastAsiaTheme="minorEastAsia" w:hAnsiTheme="minorHAnsi" w:cstheme="minorBidi"/>
              <w:kern w:val="2"/>
              <w:sz w:val="24"/>
              <w:szCs w:val="24"/>
              <w14:ligatures w14:val="standardContextual"/>
            </w:rPr>
          </w:pPr>
          <w:hyperlink w:anchor="_Toc187867320" w:history="1">
            <w:r w:rsidRPr="008E17A9">
              <w:rPr>
                <w:rStyle w:val="Hyperlink"/>
              </w:rPr>
              <w:t>6.1.3</w:t>
            </w:r>
            <w:r>
              <w:rPr>
                <w:rFonts w:asciiTheme="minorHAnsi" w:eastAsiaTheme="minorEastAsia" w:hAnsiTheme="minorHAnsi" w:cstheme="minorBidi"/>
                <w:kern w:val="2"/>
                <w:sz w:val="24"/>
                <w:szCs w:val="24"/>
                <w14:ligatures w14:val="standardContextual"/>
              </w:rPr>
              <w:tab/>
            </w:r>
            <w:r w:rsidRPr="008E17A9">
              <w:rPr>
                <w:rStyle w:val="Hyperlink"/>
              </w:rPr>
              <w:t>Infrastructure</w:t>
            </w:r>
            <w:r>
              <w:rPr>
                <w:webHidden/>
              </w:rPr>
              <w:tab/>
            </w:r>
            <w:r>
              <w:rPr>
                <w:webHidden/>
              </w:rPr>
              <w:fldChar w:fldCharType="begin"/>
            </w:r>
            <w:r>
              <w:rPr>
                <w:webHidden/>
              </w:rPr>
              <w:instrText xml:space="preserve"> PAGEREF _Toc187867320 \h </w:instrText>
            </w:r>
            <w:r>
              <w:rPr>
                <w:webHidden/>
              </w:rPr>
            </w:r>
            <w:r>
              <w:rPr>
                <w:webHidden/>
              </w:rPr>
              <w:fldChar w:fldCharType="separate"/>
            </w:r>
            <w:r w:rsidR="008D628E">
              <w:rPr>
                <w:webHidden/>
              </w:rPr>
              <w:t>14</w:t>
            </w:r>
            <w:r>
              <w:rPr>
                <w:webHidden/>
              </w:rPr>
              <w:fldChar w:fldCharType="end"/>
            </w:r>
          </w:hyperlink>
        </w:p>
        <w:p w14:paraId="47D1001B" w14:textId="498C3539" w:rsidR="00AD117E" w:rsidRDefault="00AD117E">
          <w:pPr>
            <w:pStyle w:val="Inhopg3"/>
            <w:rPr>
              <w:rFonts w:asciiTheme="minorHAnsi" w:eastAsiaTheme="minorEastAsia" w:hAnsiTheme="minorHAnsi" w:cstheme="minorBidi"/>
              <w:kern w:val="2"/>
              <w:sz w:val="24"/>
              <w:szCs w:val="24"/>
              <w14:ligatures w14:val="standardContextual"/>
            </w:rPr>
          </w:pPr>
          <w:hyperlink w:anchor="_Toc187867321" w:history="1">
            <w:r w:rsidRPr="008E17A9">
              <w:rPr>
                <w:rStyle w:val="Hyperlink"/>
              </w:rPr>
              <w:t>6.1.4</w:t>
            </w:r>
            <w:r>
              <w:rPr>
                <w:rFonts w:asciiTheme="minorHAnsi" w:eastAsiaTheme="minorEastAsia" w:hAnsiTheme="minorHAnsi" w:cstheme="minorBidi"/>
                <w:kern w:val="2"/>
                <w:sz w:val="24"/>
                <w:szCs w:val="24"/>
                <w14:ligatures w14:val="standardContextual"/>
              </w:rPr>
              <w:tab/>
            </w:r>
            <w:r w:rsidRPr="008E17A9">
              <w:rPr>
                <w:rStyle w:val="Hyperlink"/>
              </w:rPr>
              <w:t>Domain</w:t>
            </w:r>
            <w:r>
              <w:rPr>
                <w:webHidden/>
              </w:rPr>
              <w:tab/>
            </w:r>
            <w:r>
              <w:rPr>
                <w:webHidden/>
              </w:rPr>
              <w:fldChar w:fldCharType="begin"/>
            </w:r>
            <w:r>
              <w:rPr>
                <w:webHidden/>
              </w:rPr>
              <w:instrText xml:space="preserve"> PAGEREF _Toc187867321 \h </w:instrText>
            </w:r>
            <w:r>
              <w:rPr>
                <w:webHidden/>
              </w:rPr>
            </w:r>
            <w:r>
              <w:rPr>
                <w:webHidden/>
              </w:rPr>
              <w:fldChar w:fldCharType="separate"/>
            </w:r>
            <w:r w:rsidR="008D628E">
              <w:rPr>
                <w:webHidden/>
              </w:rPr>
              <w:t>14</w:t>
            </w:r>
            <w:r>
              <w:rPr>
                <w:webHidden/>
              </w:rPr>
              <w:fldChar w:fldCharType="end"/>
            </w:r>
          </w:hyperlink>
        </w:p>
        <w:p w14:paraId="37FDE845" w14:textId="6E1DA4B3"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22" w:history="1">
            <w:r w:rsidRPr="008E17A9">
              <w:rPr>
                <w:rStyle w:val="Hyperlink"/>
              </w:rPr>
              <w:t>6.2</w:t>
            </w:r>
            <w:r>
              <w:rPr>
                <w:rFonts w:asciiTheme="minorHAnsi" w:eastAsiaTheme="minorEastAsia" w:hAnsiTheme="minorHAnsi" w:cstheme="minorBidi"/>
                <w:b w:val="0"/>
                <w:kern w:val="2"/>
                <w:sz w:val="24"/>
                <w:szCs w:val="24"/>
                <w14:ligatures w14:val="standardContextual"/>
              </w:rPr>
              <w:tab/>
            </w:r>
            <w:r w:rsidRPr="008E17A9">
              <w:rPr>
                <w:rStyle w:val="Hyperlink"/>
              </w:rPr>
              <w:t>Front-end</w:t>
            </w:r>
            <w:r>
              <w:rPr>
                <w:webHidden/>
              </w:rPr>
              <w:tab/>
            </w:r>
            <w:r>
              <w:rPr>
                <w:webHidden/>
              </w:rPr>
              <w:fldChar w:fldCharType="begin"/>
            </w:r>
            <w:r>
              <w:rPr>
                <w:webHidden/>
              </w:rPr>
              <w:instrText xml:space="preserve"> PAGEREF _Toc187867322 \h </w:instrText>
            </w:r>
            <w:r>
              <w:rPr>
                <w:webHidden/>
              </w:rPr>
            </w:r>
            <w:r>
              <w:rPr>
                <w:webHidden/>
              </w:rPr>
              <w:fldChar w:fldCharType="separate"/>
            </w:r>
            <w:r w:rsidR="008D628E">
              <w:rPr>
                <w:webHidden/>
              </w:rPr>
              <w:t>15</w:t>
            </w:r>
            <w:r>
              <w:rPr>
                <w:webHidden/>
              </w:rPr>
              <w:fldChar w:fldCharType="end"/>
            </w:r>
          </w:hyperlink>
        </w:p>
        <w:p w14:paraId="22C47E74" w14:textId="118FFE58" w:rsidR="00AD117E" w:rsidRDefault="00AD117E">
          <w:pPr>
            <w:pStyle w:val="Inhopg3"/>
            <w:rPr>
              <w:rFonts w:asciiTheme="minorHAnsi" w:eastAsiaTheme="minorEastAsia" w:hAnsiTheme="minorHAnsi" w:cstheme="minorBidi"/>
              <w:kern w:val="2"/>
              <w:sz w:val="24"/>
              <w:szCs w:val="24"/>
              <w14:ligatures w14:val="standardContextual"/>
            </w:rPr>
          </w:pPr>
          <w:hyperlink w:anchor="_Toc187867323" w:history="1">
            <w:r w:rsidRPr="008E17A9">
              <w:rPr>
                <w:rStyle w:val="Hyperlink"/>
              </w:rPr>
              <w:t>6.2.1</w:t>
            </w:r>
            <w:r>
              <w:rPr>
                <w:rFonts w:asciiTheme="minorHAnsi" w:eastAsiaTheme="minorEastAsia" w:hAnsiTheme="minorHAnsi" w:cstheme="minorBidi"/>
                <w:kern w:val="2"/>
                <w:sz w:val="24"/>
                <w:szCs w:val="24"/>
                <w14:ligatures w14:val="standardContextual"/>
              </w:rPr>
              <w:tab/>
            </w:r>
            <w:r w:rsidRPr="008E17A9">
              <w:rPr>
                <w:rStyle w:val="Hyperlink"/>
              </w:rPr>
              <w:t>Styling</w:t>
            </w:r>
            <w:r>
              <w:rPr>
                <w:webHidden/>
              </w:rPr>
              <w:tab/>
            </w:r>
            <w:r>
              <w:rPr>
                <w:webHidden/>
              </w:rPr>
              <w:fldChar w:fldCharType="begin"/>
            </w:r>
            <w:r>
              <w:rPr>
                <w:webHidden/>
              </w:rPr>
              <w:instrText xml:space="preserve"> PAGEREF _Toc187867323 \h </w:instrText>
            </w:r>
            <w:r>
              <w:rPr>
                <w:webHidden/>
              </w:rPr>
            </w:r>
            <w:r>
              <w:rPr>
                <w:webHidden/>
              </w:rPr>
              <w:fldChar w:fldCharType="separate"/>
            </w:r>
            <w:r w:rsidR="008D628E">
              <w:rPr>
                <w:webHidden/>
              </w:rPr>
              <w:t>15</w:t>
            </w:r>
            <w:r>
              <w:rPr>
                <w:webHidden/>
              </w:rPr>
              <w:fldChar w:fldCharType="end"/>
            </w:r>
          </w:hyperlink>
        </w:p>
        <w:p w14:paraId="6733E462" w14:textId="66E2B68B" w:rsidR="00AD117E" w:rsidRDefault="00AD117E">
          <w:pPr>
            <w:pStyle w:val="Inhopg3"/>
            <w:rPr>
              <w:rFonts w:asciiTheme="minorHAnsi" w:eastAsiaTheme="minorEastAsia" w:hAnsiTheme="minorHAnsi" w:cstheme="minorBidi"/>
              <w:kern w:val="2"/>
              <w:sz w:val="24"/>
              <w:szCs w:val="24"/>
              <w14:ligatures w14:val="standardContextual"/>
            </w:rPr>
          </w:pPr>
          <w:hyperlink w:anchor="_Toc187867324" w:history="1">
            <w:r w:rsidRPr="008E17A9">
              <w:rPr>
                <w:rStyle w:val="Hyperlink"/>
              </w:rPr>
              <w:t>6.2.2</w:t>
            </w:r>
            <w:r>
              <w:rPr>
                <w:rFonts w:asciiTheme="minorHAnsi" w:eastAsiaTheme="minorEastAsia" w:hAnsiTheme="minorHAnsi" w:cstheme="minorBidi"/>
                <w:kern w:val="2"/>
                <w:sz w:val="24"/>
                <w:szCs w:val="24"/>
                <w14:ligatures w14:val="standardContextual"/>
              </w:rPr>
              <w:tab/>
            </w:r>
            <w:r w:rsidRPr="008E17A9">
              <w:rPr>
                <w:rStyle w:val="Hyperlink"/>
              </w:rPr>
              <w:t>Componenten</w:t>
            </w:r>
            <w:r>
              <w:rPr>
                <w:webHidden/>
              </w:rPr>
              <w:tab/>
            </w:r>
            <w:r>
              <w:rPr>
                <w:webHidden/>
              </w:rPr>
              <w:fldChar w:fldCharType="begin"/>
            </w:r>
            <w:r>
              <w:rPr>
                <w:webHidden/>
              </w:rPr>
              <w:instrText xml:space="preserve"> PAGEREF _Toc187867324 \h </w:instrText>
            </w:r>
            <w:r>
              <w:rPr>
                <w:webHidden/>
              </w:rPr>
            </w:r>
            <w:r>
              <w:rPr>
                <w:webHidden/>
              </w:rPr>
              <w:fldChar w:fldCharType="separate"/>
            </w:r>
            <w:r w:rsidR="008D628E">
              <w:rPr>
                <w:webHidden/>
              </w:rPr>
              <w:t>15</w:t>
            </w:r>
            <w:r>
              <w:rPr>
                <w:webHidden/>
              </w:rPr>
              <w:fldChar w:fldCharType="end"/>
            </w:r>
          </w:hyperlink>
        </w:p>
        <w:p w14:paraId="4CCD5EF0" w14:textId="6A717AED" w:rsidR="00AD117E" w:rsidRDefault="00AD117E">
          <w:pPr>
            <w:pStyle w:val="Inhopg3"/>
            <w:rPr>
              <w:rFonts w:asciiTheme="minorHAnsi" w:eastAsiaTheme="minorEastAsia" w:hAnsiTheme="minorHAnsi" w:cstheme="minorBidi"/>
              <w:kern w:val="2"/>
              <w:sz w:val="24"/>
              <w:szCs w:val="24"/>
              <w14:ligatures w14:val="standardContextual"/>
            </w:rPr>
          </w:pPr>
          <w:hyperlink w:anchor="_Toc187867325" w:history="1">
            <w:r w:rsidRPr="008E17A9">
              <w:rPr>
                <w:rStyle w:val="Hyperlink"/>
              </w:rPr>
              <w:t>6.2.3</w:t>
            </w:r>
            <w:r>
              <w:rPr>
                <w:rFonts w:asciiTheme="minorHAnsi" w:eastAsiaTheme="minorEastAsia" w:hAnsiTheme="minorHAnsi" w:cstheme="minorBidi"/>
                <w:kern w:val="2"/>
                <w:sz w:val="24"/>
                <w:szCs w:val="24"/>
                <w14:ligatures w14:val="standardContextual"/>
              </w:rPr>
              <w:tab/>
            </w:r>
            <w:r w:rsidRPr="008E17A9">
              <w:rPr>
                <w:rStyle w:val="Hyperlink"/>
              </w:rPr>
              <w:t>Libraries</w:t>
            </w:r>
            <w:r>
              <w:rPr>
                <w:webHidden/>
              </w:rPr>
              <w:tab/>
            </w:r>
            <w:r>
              <w:rPr>
                <w:webHidden/>
              </w:rPr>
              <w:fldChar w:fldCharType="begin"/>
            </w:r>
            <w:r>
              <w:rPr>
                <w:webHidden/>
              </w:rPr>
              <w:instrText xml:space="preserve"> PAGEREF _Toc187867325 \h </w:instrText>
            </w:r>
            <w:r>
              <w:rPr>
                <w:webHidden/>
              </w:rPr>
            </w:r>
            <w:r>
              <w:rPr>
                <w:webHidden/>
              </w:rPr>
              <w:fldChar w:fldCharType="separate"/>
            </w:r>
            <w:r w:rsidR="008D628E">
              <w:rPr>
                <w:webHidden/>
              </w:rPr>
              <w:t>15</w:t>
            </w:r>
            <w:r>
              <w:rPr>
                <w:webHidden/>
              </w:rPr>
              <w:fldChar w:fldCharType="end"/>
            </w:r>
          </w:hyperlink>
        </w:p>
        <w:p w14:paraId="7DC00722" w14:textId="0DE8ABC1"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26" w:history="1">
            <w:r w:rsidRPr="008E17A9">
              <w:rPr>
                <w:rStyle w:val="Hyperlink"/>
              </w:rPr>
              <w:t>6.3</w:t>
            </w:r>
            <w:r>
              <w:rPr>
                <w:rFonts w:asciiTheme="minorHAnsi" w:eastAsiaTheme="minorEastAsia" w:hAnsiTheme="minorHAnsi" w:cstheme="minorBidi"/>
                <w:b w:val="0"/>
                <w:kern w:val="2"/>
                <w:sz w:val="24"/>
                <w:szCs w:val="24"/>
                <w14:ligatures w14:val="standardContextual"/>
              </w:rPr>
              <w:tab/>
            </w:r>
            <w:r w:rsidRPr="008E17A9">
              <w:rPr>
                <w:rStyle w:val="Hyperlink"/>
              </w:rPr>
              <w:t>Authenticatie en autorisatie</w:t>
            </w:r>
            <w:r>
              <w:rPr>
                <w:webHidden/>
              </w:rPr>
              <w:tab/>
            </w:r>
            <w:r>
              <w:rPr>
                <w:webHidden/>
              </w:rPr>
              <w:fldChar w:fldCharType="begin"/>
            </w:r>
            <w:r>
              <w:rPr>
                <w:webHidden/>
              </w:rPr>
              <w:instrText xml:space="preserve"> PAGEREF _Toc187867326 \h </w:instrText>
            </w:r>
            <w:r>
              <w:rPr>
                <w:webHidden/>
              </w:rPr>
            </w:r>
            <w:r>
              <w:rPr>
                <w:webHidden/>
              </w:rPr>
              <w:fldChar w:fldCharType="separate"/>
            </w:r>
            <w:r w:rsidR="008D628E">
              <w:rPr>
                <w:webHidden/>
              </w:rPr>
              <w:t>16</w:t>
            </w:r>
            <w:r>
              <w:rPr>
                <w:webHidden/>
              </w:rPr>
              <w:fldChar w:fldCharType="end"/>
            </w:r>
          </w:hyperlink>
        </w:p>
        <w:p w14:paraId="4ADE9D69" w14:textId="6DF1B6B7"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27" w:history="1">
            <w:r w:rsidRPr="008E17A9">
              <w:rPr>
                <w:rStyle w:val="Hyperlink"/>
              </w:rPr>
              <w:t>6.4</w:t>
            </w:r>
            <w:r>
              <w:rPr>
                <w:rFonts w:asciiTheme="minorHAnsi" w:eastAsiaTheme="minorEastAsia" w:hAnsiTheme="minorHAnsi" w:cstheme="minorBidi"/>
                <w:b w:val="0"/>
                <w:kern w:val="2"/>
                <w:sz w:val="24"/>
                <w:szCs w:val="24"/>
                <w14:ligatures w14:val="standardContextual"/>
              </w:rPr>
              <w:tab/>
            </w:r>
            <w:r w:rsidRPr="008E17A9">
              <w:rPr>
                <w:rStyle w:val="Hyperlink"/>
              </w:rPr>
              <w:t>CI/CD Pipeline</w:t>
            </w:r>
            <w:r>
              <w:rPr>
                <w:webHidden/>
              </w:rPr>
              <w:tab/>
            </w:r>
            <w:r>
              <w:rPr>
                <w:webHidden/>
              </w:rPr>
              <w:fldChar w:fldCharType="begin"/>
            </w:r>
            <w:r>
              <w:rPr>
                <w:webHidden/>
              </w:rPr>
              <w:instrText xml:space="preserve"> PAGEREF _Toc187867327 \h </w:instrText>
            </w:r>
            <w:r>
              <w:rPr>
                <w:webHidden/>
              </w:rPr>
            </w:r>
            <w:r>
              <w:rPr>
                <w:webHidden/>
              </w:rPr>
              <w:fldChar w:fldCharType="separate"/>
            </w:r>
            <w:r w:rsidR="008D628E">
              <w:rPr>
                <w:webHidden/>
              </w:rPr>
              <w:t>16</w:t>
            </w:r>
            <w:r>
              <w:rPr>
                <w:webHidden/>
              </w:rPr>
              <w:fldChar w:fldCharType="end"/>
            </w:r>
          </w:hyperlink>
        </w:p>
        <w:p w14:paraId="59499AF0" w14:textId="060D4F78"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28" w:history="1">
            <w:r w:rsidRPr="008E17A9">
              <w:rPr>
                <w:rStyle w:val="Hyperlink"/>
              </w:rPr>
              <w:t>6.5</w:t>
            </w:r>
            <w:r>
              <w:rPr>
                <w:rFonts w:asciiTheme="minorHAnsi" w:eastAsiaTheme="minorEastAsia" w:hAnsiTheme="minorHAnsi" w:cstheme="minorBidi"/>
                <w:b w:val="0"/>
                <w:kern w:val="2"/>
                <w:sz w:val="24"/>
                <w:szCs w:val="24"/>
                <w14:ligatures w14:val="standardContextual"/>
              </w:rPr>
              <w:tab/>
            </w:r>
            <w:r w:rsidRPr="008E17A9">
              <w:rPr>
                <w:rStyle w:val="Hyperlink"/>
              </w:rPr>
              <w:t>Hosten</w:t>
            </w:r>
            <w:r>
              <w:rPr>
                <w:webHidden/>
              </w:rPr>
              <w:tab/>
            </w:r>
            <w:r>
              <w:rPr>
                <w:webHidden/>
              </w:rPr>
              <w:fldChar w:fldCharType="begin"/>
            </w:r>
            <w:r>
              <w:rPr>
                <w:webHidden/>
              </w:rPr>
              <w:instrText xml:space="preserve"> PAGEREF _Toc187867328 \h </w:instrText>
            </w:r>
            <w:r>
              <w:rPr>
                <w:webHidden/>
              </w:rPr>
            </w:r>
            <w:r>
              <w:rPr>
                <w:webHidden/>
              </w:rPr>
              <w:fldChar w:fldCharType="separate"/>
            </w:r>
            <w:r w:rsidR="008D628E">
              <w:rPr>
                <w:webHidden/>
              </w:rPr>
              <w:t>16</w:t>
            </w:r>
            <w:r>
              <w:rPr>
                <w:webHidden/>
              </w:rPr>
              <w:fldChar w:fldCharType="end"/>
            </w:r>
          </w:hyperlink>
        </w:p>
        <w:p w14:paraId="77C9C233" w14:textId="05433D41" w:rsidR="00AD117E" w:rsidRDefault="00AD117E">
          <w:pPr>
            <w:pStyle w:val="Inhopg2"/>
            <w:rPr>
              <w:rFonts w:asciiTheme="minorHAnsi" w:eastAsiaTheme="minorEastAsia" w:hAnsiTheme="minorHAnsi" w:cstheme="minorBidi"/>
              <w:b w:val="0"/>
              <w:kern w:val="2"/>
              <w:sz w:val="24"/>
              <w:szCs w:val="24"/>
              <w14:ligatures w14:val="standardContextual"/>
            </w:rPr>
          </w:pPr>
          <w:hyperlink w:anchor="_Toc187867329" w:history="1">
            <w:r w:rsidRPr="008E17A9">
              <w:rPr>
                <w:rStyle w:val="Hyperlink"/>
              </w:rPr>
              <w:t>6.6</w:t>
            </w:r>
            <w:r>
              <w:rPr>
                <w:rFonts w:asciiTheme="minorHAnsi" w:eastAsiaTheme="minorEastAsia" w:hAnsiTheme="minorHAnsi" w:cstheme="minorBidi"/>
                <w:b w:val="0"/>
                <w:kern w:val="2"/>
                <w:sz w:val="24"/>
                <w:szCs w:val="24"/>
                <w14:ligatures w14:val="standardContextual"/>
              </w:rPr>
              <w:tab/>
            </w:r>
            <w:r w:rsidRPr="008E17A9">
              <w:rPr>
                <w:rStyle w:val="Hyperlink"/>
              </w:rPr>
              <w:t>Resultaat</w:t>
            </w:r>
            <w:r>
              <w:rPr>
                <w:webHidden/>
              </w:rPr>
              <w:tab/>
            </w:r>
            <w:r>
              <w:rPr>
                <w:webHidden/>
              </w:rPr>
              <w:fldChar w:fldCharType="begin"/>
            </w:r>
            <w:r>
              <w:rPr>
                <w:webHidden/>
              </w:rPr>
              <w:instrText xml:space="preserve"> PAGEREF _Toc187867329 \h </w:instrText>
            </w:r>
            <w:r>
              <w:rPr>
                <w:webHidden/>
              </w:rPr>
            </w:r>
            <w:r>
              <w:rPr>
                <w:webHidden/>
              </w:rPr>
              <w:fldChar w:fldCharType="separate"/>
            </w:r>
            <w:r w:rsidR="008D628E">
              <w:rPr>
                <w:webHidden/>
              </w:rPr>
              <w:t>17</w:t>
            </w:r>
            <w:r>
              <w:rPr>
                <w:webHidden/>
              </w:rPr>
              <w:fldChar w:fldCharType="end"/>
            </w:r>
          </w:hyperlink>
        </w:p>
        <w:p w14:paraId="122C16A4" w14:textId="0E7E054B" w:rsidR="00AD117E" w:rsidRDefault="00AD117E">
          <w:pPr>
            <w:pStyle w:val="Inhopg3"/>
            <w:rPr>
              <w:rFonts w:asciiTheme="minorHAnsi" w:eastAsiaTheme="minorEastAsia" w:hAnsiTheme="minorHAnsi" w:cstheme="minorBidi"/>
              <w:kern w:val="2"/>
              <w:sz w:val="24"/>
              <w:szCs w:val="24"/>
              <w14:ligatures w14:val="standardContextual"/>
            </w:rPr>
          </w:pPr>
          <w:hyperlink w:anchor="_Toc187867330" w:history="1">
            <w:r w:rsidRPr="008E17A9">
              <w:rPr>
                <w:rStyle w:val="Hyperlink"/>
              </w:rPr>
              <w:t>6.6.1</w:t>
            </w:r>
            <w:r>
              <w:rPr>
                <w:rFonts w:asciiTheme="minorHAnsi" w:eastAsiaTheme="minorEastAsia" w:hAnsiTheme="minorHAnsi" w:cstheme="minorBidi"/>
                <w:kern w:val="2"/>
                <w:sz w:val="24"/>
                <w:szCs w:val="24"/>
                <w14:ligatures w14:val="standardContextual"/>
              </w:rPr>
              <w:tab/>
            </w:r>
            <w:r w:rsidRPr="008E17A9">
              <w:rPr>
                <w:rStyle w:val="Hyperlink"/>
              </w:rPr>
              <w:t>Gebruiker</w:t>
            </w:r>
            <w:r>
              <w:rPr>
                <w:webHidden/>
              </w:rPr>
              <w:tab/>
            </w:r>
            <w:r>
              <w:rPr>
                <w:webHidden/>
              </w:rPr>
              <w:fldChar w:fldCharType="begin"/>
            </w:r>
            <w:r>
              <w:rPr>
                <w:webHidden/>
              </w:rPr>
              <w:instrText xml:space="preserve"> PAGEREF _Toc187867330 \h </w:instrText>
            </w:r>
            <w:r>
              <w:rPr>
                <w:webHidden/>
              </w:rPr>
            </w:r>
            <w:r>
              <w:rPr>
                <w:webHidden/>
              </w:rPr>
              <w:fldChar w:fldCharType="separate"/>
            </w:r>
            <w:r w:rsidR="008D628E">
              <w:rPr>
                <w:webHidden/>
              </w:rPr>
              <w:t>17</w:t>
            </w:r>
            <w:r>
              <w:rPr>
                <w:webHidden/>
              </w:rPr>
              <w:fldChar w:fldCharType="end"/>
            </w:r>
          </w:hyperlink>
        </w:p>
        <w:p w14:paraId="406D4BA6" w14:textId="242F3E20" w:rsidR="00AD117E" w:rsidRDefault="00AD117E">
          <w:pPr>
            <w:pStyle w:val="Inhopg3"/>
            <w:rPr>
              <w:rFonts w:asciiTheme="minorHAnsi" w:eastAsiaTheme="minorEastAsia" w:hAnsiTheme="minorHAnsi" w:cstheme="minorBidi"/>
              <w:kern w:val="2"/>
              <w:sz w:val="24"/>
              <w:szCs w:val="24"/>
              <w14:ligatures w14:val="standardContextual"/>
            </w:rPr>
          </w:pPr>
          <w:hyperlink w:anchor="_Toc187867331" w:history="1">
            <w:r w:rsidRPr="008E17A9">
              <w:rPr>
                <w:rStyle w:val="Hyperlink"/>
              </w:rPr>
              <w:t>6.6.2</w:t>
            </w:r>
            <w:r>
              <w:rPr>
                <w:rFonts w:asciiTheme="minorHAnsi" w:eastAsiaTheme="minorEastAsia" w:hAnsiTheme="minorHAnsi" w:cstheme="minorBidi"/>
                <w:kern w:val="2"/>
                <w:sz w:val="24"/>
                <w:szCs w:val="24"/>
                <w14:ligatures w14:val="standardContextual"/>
              </w:rPr>
              <w:tab/>
            </w:r>
            <w:r w:rsidRPr="008E17A9">
              <w:rPr>
                <w:rStyle w:val="Hyperlink"/>
              </w:rPr>
              <w:t>Administrator</w:t>
            </w:r>
            <w:r>
              <w:rPr>
                <w:webHidden/>
              </w:rPr>
              <w:tab/>
            </w:r>
            <w:r>
              <w:rPr>
                <w:webHidden/>
              </w:rPr>
              <w:fldChar w:fldCharType="begin"/>
            </w:r>
            <w:r>
              <w:rPr>
                <w:webHidden/>
              </w:rPr>
              <w:instrText xml:space="preserve"> PAGEREF _Toc187867331 \h </w:instrText>
            </w:r>
            <w:r>
              <w:rPr>
                <w:webHidden/>
              </w:rPr>
            </w:r>
            <w:r>
              <w:rPr>
                <w:webHidden/>
              </w:rPr>
              <w:fldChar w:fldCharType="separate"/>
            </w:r>
            <w:r w:rsidR="008D628E">
              <w:rPr>
                <w:webHidden/>
              </w:rPr>
              <w:t>19</w:t>
            </w:r>
            <w:r>
              <w:rPr>
                <w:webHidden/>
              </w:rPr>
              <w:fldChar w:fldCharType="end"/>
            </w:r>
          </w:hyperlink>
        </w:p>
        <w:p w14:paraId="3BFBF061" w14:textId="17CFA957"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332" w:history="1">
            <w:r w:rsidRPr="008E17A9">
              <w:rPr>
                <w:rStyle w:val="Hyperlink"/>
                <w:noProof/>
              </w:rPr>
              <w:t>7</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Conclusie</w:t>
            </w:r>
            <w:r>
              <w:rPr>
                <w:noProof/>
                <w:webHidden/>
              </w:rPr>
              <w:tab/>
            </w:r>
            <w:r>
              <w:rPr>
                <w:noProof/>
                <w:webHidden/>
              </w:rPr>
              <w:fldChar w:fldCharType="begin"/>
            </w:r>
            <w:r>
              <w:rPr>
                <w:noProof/>
                <w:webHidden/>
              </w:rPr>
              <w:instrText xml:space="preserve"> PAGEREF _Toc187867332 \h </w:instrText>
            </w:r>
            <w:r>
              <w:rPr>
                <w:noProof/>
                <w:webHidden/>
              </w:rPr>
            </w:r>
            <w:r>
              <w:rPr>
                <w:noProof/>
                <w:webHidden/>
              </w:rPr>
              <w:fldChar w:fldCharType="separate"/>
            </w:r>
            <w:r w:rsidR="008D628E">
              <w:rPr>
                <w:noProof/>
                <w:webHidden/>
              </w:rPr>
              <w:t>29</w:t>
            </w:r>
            <w:r>
              <w:rPr>
                <w:noProof/>
                <w:webHidden/>
              </w:rPr>
              <w:fldChar w:fldCharType="end"/>
            </w:r>
          </w:hyperlink>
        </w:p>
        <w:p w14:paraId="4B41813E" w14:textId="60B5355D" w:rsidR="00AD117E" w:rsidRDefault="00AD117E">
          <w:pPr>
            <w:pStyle w:val="Inhopg1"/>
            <w:rPr>
              <w:rFonts w:asciiTheme="minorHAnsi" w:eastAsiaTheme="minorEastAsia" w:hAnsiTheme="minorHAnsi" w:cstheme="minorBidi"/>
              <w:b w:val="0"/>
              <w:caps w:val="0"/>
              <w:noProof/>
              <w:kern w:val="2"/>
              <w:sz w:val="24"/>
              <w:szCs w:val="24"/>
              <w14:ligatures w14:val="standardContextual"/>
            </w:rPr>
          </w:pPr>
          <w:hyperlink w:anchor="_Toc187867333" w:history="1">
            <w:r w:rsidRPr="008E17A9">
              <w:rPr>
                <w:rStyle w:val="Hyperlink"/>
                <w:noProof/>
              </w:rPr>
              <w:t>8</w:t>
            </w:r>
            <w:r>
              <w:rPr>
                <w:rFonts w:asciiTheme="minorHAnsi" w:eastAsiaTheme="minorEastAsia" w:hAnsiTheme="minorHAnsi" w:cstheme="minorBidi"/>
                <w:b w:val="0"/>
                <w:caps w:val="0"/>
                <w:noProof/>
                <w:kern w:val="2"/>
                <w:sz w:val="24"/>
                <w:szCs w:val="24"/>
                <w14:ligatures w14:val="standardContextual"/>
              </w:rPr>
              <w:tab/>
            </w:r>
            <w:r w:rsidRPr="008E17A9">
              <w:rPr>
                <w:rStyle w:val="Hyperlink"/>
                <w:noProof/>
              </w:rPr>
              <w:t>Literatuurlijst</w:t>
            </w:r>
            <w:r>
              <w:rPr>
                <w:noProof/>
                <w:webHidden/>
              </w:rPr>
              <w:tab/>
            </w:r>
            <w:r>
              <w:rPr>
                <w:noProof/>
                <w:webHidden/>
              </w:rPr>
              <w:fldChar w:fldCharType="begin"/>
            </w:r>
            <w:r>
              <w:rPr>
                <w:noProof/>
                <w:webHidden/>
              </w:rPr>
              <w:instrText xml:space="preserve"> PAGEREF _Toc187867333 \h </w:instrText>
            </w:r>
            <w:r>
              <w:rPr>
                <w:noProof/>
                <w:webHidden/>
              </w:rPr>
            </w:r>
            <w:r>
              <w:rPr>
                <w:noProof/>
                <w:webHidden/>
              </w:rPr>
              <w:fldChar w:fldCharType="separate"/>
            </w:r>
            <w:r w:rsidR="008D628E">
              <w:rPr>
                <w:noProof/>
                <w:webHidden/>
              </w:rPr>
              <w:t>30</w:t>
            </w:r>
            <w:r>
              <w:rPr>
                <w:noProof/>
                <w:webHidden/>
              </w:rPr>
              <w:fldChar w:fldCharType="end"/>
            </w:r>
          </w:hyperlink>
        </w:p>
        <w:p w14:paraId="4585298B" w14:textId="2B0816B8" w:rsidR="006A571B" w:rsidRDefault="006A571B">
          <w:r>
            <w:rPr>
              <w:b/>
              <w:bCs/>
              <w:lang w:val="nl-NL"/>
            </w:rPr>
            <w:fldChar w:fldCharType="end"/>
          </w:r>
        </w:p>
      </w:sdtContent>
    </w:sdt>
    <w:p w14:paraId="20EECE29" w14:textId="0381843A" w:rsidR="00E66630" w:rsidRDefault="00E66630" w:rsidP="006F7FC9"/>
    <w:p w14:paraId="0486A3B7" w14:textId="1972A544" w:rsidR="006E6354" w:rsidRDefault="006E6354" w:rsidP="008F571F">
      <w:pPr>
        <w:pStyle w:val="Kop1"/>
      </w:pPr>
      <w:bookmarkStart w:id="3" w:name="_Toc187867293"/>
      <w:r>
        <w:lastRenderedPageBreak/>
        <w:t>Dankwoord</w:t>
      </w:r>
      <w:bookmarkEnd w:id="3"/>
    </w:p>
    <w:p w14:paraId="245B8925" w14:textId="00451F56" w:rsidR="00950B49" w:rsidRDefault="006E6354" w:rsidP="006E6354">
      <w:r>
        <w:t>Voordat ik jullie mijn stageproject voorstel wil ik eerst wat mensen bedanken.</w:t>
      </w:r>
    </w:p>
    <w:p w14:paraId="7BDE8D32" w14:textId="66A91466" w:rsidR="006E6354" w:rsidRDefault="006E6354" w:rsidP="006E6354">
      <w:r>
        <w:t xml:space="preserve">Om te beginnen wil ik mijn stageplaats bedanken, maar ook een aantal specifieke werknemers. Het eindresultaat is mede door hun tot stand gekomen. Allereerst wil ik Ive Verstappen en Jef </w:t>
      </w:r>
      <w:proofErr w:type="spellStart"/>
      <w:r>
        <w:t>Meijvis</w:t>
      </w:r>
      <w:proofErr w:type="spellEnd"/>
      <w:r>
        <w:t xml:space="preserve"> bedanken voor het verzorgen van een interessant, leerrijk project. Het was geen makkelijke opgave, maar dankzij goede uitleg en ondersteuning van hun is het tot een goed einde gekomen.</w:t>
      </w:r>
    </w:p>
    <w:p w14:paraId="23DBA3D0" w14:textId="021EFC73" w:rsidR="006E6354" w:rsidRDefault="006E6354" w:rsidP="006E6354">
      <w:r>
        <w:t xml:space="preserve">Ook wil ik de experten Tim </w:t>
      </w:r>
      <w:proofErr w:type="spellStart"/>
      <w:r>
        <w:t>Deschryver</w:t>
      </w:r>
      <w:proofErr w:type="spellEnd"/>
      <w:r>
        <w:t xml:space="preserve"> en Jamie </w:t>
      </w:r>
      <w:proofErr w:type="spellStart"/>
      <w:r>
        <w:t>Vereecken</w:t>
      </w:r>
      <w:proofErr w:type="spellEnd"/>
      <w:r>
        <w:t xml:space="preserve"> bedanken voor de goede input die ze gaven over het kiezen van bepaalde programmeertechnieken en </w:t>
      </w:r>
      <w:proofErr w:type="spellStart"/>
      <w:r>
        <w:t>libraries</w:t>
      </w:r>
      <w:proofErr w:type="spellEnd"/>
      <w:r>
        <w:t>. Ook de uitleg d</w:t>
      </w:r>
      <w:r w:rsidR="00950B49">
        <w:t>i</w:t>
      </w:r>
      <w:r>
        <w:t>e ze gaven was zeer goed en duidelijk wat alles toch net iets makkelijker maakte.</w:t>
      </w:r>
    </w:p>
    <w:p w14:paraId="3C2824BA" w14:textId="1180B17C" w:rsidR="006E6354" w:rsidRDefault="006E6354" w:rsidP="006E6354">
      <w:r>
        <w:t xml:space="preserve">Ook wil ik vooral de junior </w:t>
      </w:r>
      <w:proofErr w:type="spellStart"/>
      <w:r>
        <w:t>developers</w:t>
      </w:r>
      <w:proofErr w:type="spellEnd"/>
      <w:r>
        <w:t xml:space="preserve"> </w:t>
      </w:r>
      <w:proofErr w:type="spellStart"/>
      <w:r>
        <w:t>Derre</w:t>
      </w:r>
      <w:proofErr w:type="spellEnd"/>
      <w:r>
        <w:t xml:space="preserve"> Evers, </w:t>
      </w:r>
      <w:proofErr w:type="spellStart"/>
      <w:r>
        <w:t>Rikko</w:t>
      </w:r>
      <w:proofErr w:type="spellEnd"/>
      <w:r>
        <w:t xml:space="preserve"> </w:t>
      </w:r>
      <w:proofErr w:type="spellStart"/>
      <w:r>
        <w:t>Keup</w:t>
      </w:r>
      <w:r w:rsidR="0057783B">
        <w:t>p</w:t>
      </w:r>
      <w:r>
        <w:t>ens</w:t>
      </w:r>
      <w:proofErr w:type="spellEnd"/>
      <w:r>
        <w:t xml:space="preserve">, Simon Horemans en Dave </w:t>
      </w:r>
      <w:proofErr w:type="spellStart"/>
      <w:r>
        <w:t>Saenen</w:t>
      </w:r>
      <w:proofErr w:type="spellEnd"/>
      <w:r>
        <w:t xml:space="preserve"> bedanken voor het beantwoorden van vragen en helpen met het project. Zonder de ondersteuning die zij gaven was ik denk ik niet zo ver geraakt als nu. Ook hebben vooral zij ervoor gezorgd dat ik me thuis voelde bij </w:t>
      </w:r>
      <w:proofErr w:type="spellStart"/>
      <w:r>
        <w:t>dotNET</w:t>
      </w:r>
      <w:proofErr w:type="spellEnd"/>
      <w:r>
        <w:t xml:space="preserve"> lab.</w:t>
      </w:r>
    </w:p>
    <w:p w14:paraId="16A022E1" w14:textId="51F8A2FC" w:rsidR="006E6354" w:rsidRPr="006E6354" w:rsidRDefault="006E6354" w:rsidP="006E6354">
      <w:r>
        <w:t xml:space="preserve">Als laatste wil ik mijn stagebegeleider Michaël </w:t>
      </w:r>
      <w:proofErr w:type="spellStart"/>
      <w:r>
        <w:t>Cloots</w:t>
      </w:r>
      <w:proofErr w:type="spellEnd"/>
      <w:r>
        <w:t xml:space="preserve"> nog bedanken voor de ondersteuning doorheen de gehele stageperiode.</w:t>
      </w:r>
    </w:p>
    <w:p w14:paraId="0467CAB2" w14:textId="40B89706" w:rsidR="002E351F" w:rsidRDefault="006A571B" w:rsidP="008F571F">
      <w:pPr>
        <w:pStyle w:val="Kop1"/>
      </w:pPr>
      <w:bookmarkStart w:id="4" w:name="_Toc187867294"/>
      <w:r>
        <w:lastRenderedPageBreak/>
        <w:t>Inleiding</w:t>
      </w:r>
      <w:bookmarkEnd w:id="4"/>
    </w:p>
    <w:p w14:paraId="33212390" w14:textId="7CD12A62" w:rsidR="00A44E0F" w:rsidRPr="00A44E0F" w:rsidRDefault="001963B9" w:rsidP="00A44E0F">
      <w:r>
        <w:t>Vanaf 16 september tot en met 13 december heb ik</w:t>
      </w:r>
      <w:r w:rsidR="00A44E0F">
        <w:t xml:space="preserve"> 13 weken stage gelopen bij </w:t>
      </w:r>
      <w:proofErr w:type="spellStart"/>
      <w:r w:rsidR="00A44E0F">
        <w:t>dotNET</w:t>
      </w:r>
      <w:proofErr w:type="spellEnd"/>
      <w:r w:rsidR="00A44E0F">
        <w:t xml:space="preserve"> lab. </w:t>
      </w:r>
      <w:proofErr w:type="spellStart"/>
      <w:r w:rsidR="00A44E0F">
        <w:t>dotNET</w:t>
      </w:r>
      <w:proofErr w:type="spellEnd"/>
      <w:r w:rsidR="00A44E0F">
        <w:t xml:space="preserve"> lab is een consultancy bedrijf gelegen in Heultje en is voor ve</w:t>
      </w:r>
      <w:r w:rsidR="00E8304A">
        <w:t>len</w:t>
      </w:r>
      <w:r w:rsidR="00A44E0F">
        <w:t xml:space="preserve"> onder ons al gekend door de jaarlijkse samenwerking met Thomas More voor de </w:t>
      </w:r>
      <w:proofErr w:type="spellStart"/>
      <w:r w:rsidR="00A44E0F">
        <w:t>Angular</w:t>
      </w:r>
      <w:proofErr w:type="spellEnd"/>
      <w:r w:rsidR="00A44E0F">
        <w:t xml:space="preserve"> </w:t>
      </w:r>
      <w:proofErr w:type="spellStart"/>
      <w:r w:rsidR="00A44E0F">
        <w:t>challenge</w:t>
      </w:r>
      <w:proofErr w:type="spellEnd"/>
      <w:r w:rsidR="00A44E0F">
        <w:t>.</w:t>
      </w:r>
      <w:r w:rsidR="00BB2B9A">
        <w:t xml:space="preserve"> In dit document zul je alles te weten komen over mijn stage.</w:t>
      </w:r>
    </w:p>
    <w:p w14:paraId="3E7938E8" w14:textId="164EC690" w:rsidR="006A571B" w:rsidRDefault="00BB2B9A" w:rsidP="006A571B">
      <w:pPr>
        <w:pStyle w:val="Kop2"/>
      </w:pPr>
      <w:bookmarkStart w:id="5" w:name="_Toc187867295"/>
      <w:r w:rsidRPr="00CF2171">
        <w:rPr>
          <w:noProof/>
        </w:rPr>
        <w:drawing>
          <wp:anchor distT="0" distB="0" distL="114300" distR="114300" simplePos="0" relativeHeight="251660288" behindDoc="0" locked="0" layoutInCell="1" allowOverlap="1" wp14:anchorId="5769B790" wp14:editId="0F81269A">
            <wp:simplePos x="0" y="0"/>
            <wp:positionH relativeFrom="margin">
              <wp:posOffset>-635</wp:posOffset>
            </wp:positionH>
            <wp:positionV relativeFrom="paragraph">
              <wp:posOffset>422910</wp:posOffset>
            </wp:positionV>
            <wp:extent cx="1844040" cy="1844040"/>
            <wp:effectExtent l="0" t="0" r="3810" b="3810"/>
            <wp:wrapSquare wrapText="bothSides"/>
            <wp:docPr id="756866736" name="Afbeelding 1" descr="Geen foto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en fotobeschrijving beschikba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4040" cy="184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571B">
        <w:t>Stagebedrijf</w:t>
      </w:r>
      <w:bookmarkEnd w:id="5"/>
    </w:p>
    <w:p w14:paraId="66324977" w14:textId="1AC518A2" w:rsidR="00A44E0F" w:rsidRDefault="00BB2B9A" w:rsidP="00A44E0F">
      <w:r>
        <w:rPr>
          <w:noProof/>
        </w:rPr>
        <mc:AlternateContent>
          <mc:Choice Requires="wps">
            <w:drawing>
              <wp:anchor distT="0" distB="0" distL="114300" distR="114300" simplePos="0" relativeHeight="251662336" behindDoc="0" locked="0" layoutInCell="1" allowOverlap="1" wp14:anchorId="6022BBC1" wp14:editId="5732CDE7">
                <wp:simplePos x="0" y="0"/>
                <wp:positionH relativeFrom="column">
                  <wp:posOffset>-635</wp:posOffset>
                </wp:positionH>
                <wp:positionV relativeFrom="paragraph">
                  <wp:posOffset>1856740</wp:posOffset>
                </wp:positionV>
                <wp:extent cx="1790700" cy="635"/>
                <wp:effectExtent l="0" t="0" r="0" b="0"/>
                <wp:wrapSquare wrapText="bothSides"/>
                <wp:docPr id="1096723272" name="Tekstvak 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4359E113" w14:textId="2EE3CD16" w:rsidR="00BB2B9A" w:rsidRPr="0044374C" w:rsidRDefault="00BB2B9A" w:rsidP="00BB2B9A">
                            <w:pPr>
                              <w:pStyle w:val="Bijschrift"/>
                              <w:rPr>
                                <w:noProof/>
                                <w:sz w:val="20"/>
                              </w:rPr>
                            </w:pPr>
                            <w:r>
                              <w:t xml:space="preserve">Figuur </w:t>
                            </w:r>
                            <w:r>
                              <w:fldChar w:fldCharType="begin"/>
                            </w:r>
                            <w:r>
                              <w:instrText xml:space="preserve"> SEQ Figuur \* ARABIC </w:instrText>
                            </w:r>
                            <w:r>
                              <w:fldChar w:fldCharType="separate"/>
                            </w:r>
                            <w:r w:rsidR="008D628E">
                              <w:rPr>
                                <w:noProof/>
                              </w:rPr>
                              <w:t>1</w:t>
                            </w:r>
                            <w:r>
                              <w:fldChar w:fldCharType="end"/>
                            </w:r>
                            <w:r>
                              <w:t xml:space="preserve">: </w:t>
                            </w:r>
                            <w:r w:rsidRPr="001525C6">
                              <w:t>logo dotNET 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2BBC1" id="_x0000_t202" coordsize="21600,21600" o:spt="202" path="m,l,21600r21600,l21600,xe">
                <v:stroke joinstyle="miter"/>
                <v:path gradientshapeok="t" o:connecttype="rect"/>
              </v:shapetype>
              <v:shape id="Tekstvak 1" o:spid="_x0000_s1026" type="#_x0000_t202" style="position:absolute;margin-left:-.05pt;margin-top:146.2pt;width:14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" stroked="f">
                <v:textbox style="mso-fit-shape-to-text:t" inset="0,0,0,0">
                  <w:txbxContent>
                    <w:p w14:paraId="4359E113" w14:textId="2EE3CD16" w:rsidR="00BB2B9A" w:rsidRPr="0044374C" w:rsidRDefault="00BB2B9A" w:rsidP="00BB2B9A">
                      <w:pPr>
                        <w:pStyle w:val="Bijschrift"/>
                        <w:rPr>
                          <w:noProof/>
                          <w:sz w:val="20"/>
                        </w:rPr>
                      </w:pPr>
                      <w:r>
                        <w:t xml:space="preserve">Figuur </w:t>
                      </w:r>
                      <w:r>
                        <w:fldChar w:fldCharType="begin"/>
                      </w:r>
                      <w:r>
                        <w:instrText xml:space="preserve"> SEQ Figuur \* ARABIC </w:instrText>
                      </w:r>
                      <w:r>
                        <w:fldChar w:fldCharType="separate"/>
                      </w:r>
                      <w:r w:rsidR="008D628E">
                        <w:rPr>
                          <w:noProof/>
                        </w:rPr>
                        <w:t>1</w:t>
                      </w:r>
                      <w:r>
                        <w:fldChar w:fldCharType="end"/>
                      </w:r>
                      <w:r>
                        <w:t xml:space="preserve">: </w:t>
                      </w:r>
                      <w:r w:rsidRPr="001525C6">
                        <w:t>logo dotNET lab</w:t>
                      </w:r>
                    </w:p>
                  </w:txbxContent>
                </v:textbox>
                <w10:wrap type="square"/>
              </v:shape>
            </w:pict>
          </mc:Fallback>
        </mc:AlternateContent>
      </w:r>
      <w:r w:rsidR="00A44E0F">
        <w:t xml:space="preserve">Oorspronkelijk bestond </w:t>
      </w:r>
      <w:proofErr w:type="spellStart"/>
      <w:r w:rsidR="00A44E0F">
        <w:t>dotNET</w:t>
      </w:r>
      <w:proofErr w:type="spellEnd"/>
      <w:r w:rsidR="00A44E0F">
        <w:t xml:space="preserve"> lab uit twee bedrijven, namelijk IT4IT en </w:t>
      </w:r>
      <w:proofErr w:type="spellStart"/>
      <w:r w:rsidR="00A44E0F">
        <w:t>Bitconsult</w:t>
      </w:r>
      <w:proofErr w:type="spellEnd"/>
      <w:r w:rsidR="00A44E0F">
        <w:t xml:space="preserve">, deze twee bedrijven hebben eind 2020 hun krachten gebundeld en </w:t>
      </w:r>
      <w:proofErr w:type="spellStart"/>
      <w:r w:rsidR="00A44E0F">
        <w:t>dotNET</w:t>
      </w:r>
      <w:proofErr w:type="spellEnd"/>
      <w:r w:rsidR="00A44E0F">
        <w:t xml:space="preserve"> lab, maar ook </w:t>
      </w:r>
      <w:proofErr w:type="spellStart"/>
      <w:r w:rsidR="00A44E0F">
        <w:t>dotNET</w:t>
      </w:r>
      <w:proofErr w:type="spellEnd"/>
      <w:r w:rsidR="00A44E0F">
        <w:t xml:space="preserve"> </w:t>
      </w:r>
      <w:proofErr w:type="spellStart"/>
      <w:r w:rsidR="00A44E0F">
        <w:t>academy</w:t>
      </w:r>
      <w:proofErr w:type="spellEnd"/>
      <w:r w:rsidR="00A44E0F">
        <w:t>, opgericht.</w:t>
      </w:r>
    </w:p>
    <w:p w14:paraId="0AE3210B" w14:textId="356541DA" w:rsidR="00355F00" w:rsidRDefault="00A44E0F" w:rsidP="00A44E0F">
      <w:r>
        <w:t xml:space="preserve">Zoals ik eerder al heb vermeld is </w:t>
      </w:r>
      <w:proofErr w:type="spellStart"/>
      <w:r>
        <w:t>dotNET</w:t>
      </w:r>
      <w:proofErr w:type="spellEnd"/>
      <w:r>
        <w:t xml:space="preserve"> lab een consultancy bedrijf. Dit wil zeggen dat de programmeurs van </w:t>
      </w:r>
      <w:proofErr w:type="spellStart"/>
      <w:r>
        <w:t>dotNET</w:t>
      </w:r>
      <w:proofErr w:type="spellEnd"/>
      <w:r>
        <w:t xml:space="preserve"> lab niet alleen interne projecten maken, maar vooral externe projecten. Door de jaren heen zijn ze enorm gegroeid en hebben ze</w:t>
      </w:r>
      <w:r w:rsidR="00355F00">
        <w:t xml:space="preserve"> enorm veel ervaring opgedaan.</w:t>
      </w:r>
      <w:r>
        <w:t xml:space="preserve"> </w:t>
      </w:r>
      <w:r w:rsidR="00355F00">
        <w:t xml:space="preserve">Dit maakt dat </w:t>
      </w:r>
      <w:proofErr w:type="spellStart"/>
      <w:r w:rsidR="00355F00">
        <w:t>dotNET</w:t>
      </w:r>
      <w:proofErr w:type="spellEnd"/>
      <w:r w:rsidR="00355F00">
        <w:t xml:space="preserve"> lab </w:t>
      </w:r>
      <w:r>
        <w:t>ondertussen meer dan 60 gecertificeerde Microsoft professionals</w:t>
      </w:r>
      <w:r w:rsidR="00355F00">
        <w:t xml:space="preserve"> heeft en meer dan 20 jaar ervaring.</w:t>
      </w:r>
    </w:p>
    <w:p w14:paraId="6C1DC4F9" w14:textId="7C67540B" w:rsidR="00A44E0F" w:rsidRDefault="00355F00" w:rsidP="00A44E0F">
      <w:r>
        <w:t xml:space="preserve">Sinds kort hebben ze ook een klein cybersecurity onderdeel binnen </w:t>
      </w:r>
      <w:proofErr w:type="spellStart"/>
      <w:r>
        <w:t>dotNET</w:t>
      </w:r>
      <w:proofErr w:type="spellEnd"/>
      <w:r>
        <w:t xml:space="preserve"> lab waarbij ze klanten gaan helpen en beoordelen op basis van hun security. Dit wil niet zeggen dat de klanten </w:t>
      </w:r>
      <w:proofErr w:type="spellStart"/>
      <w:r>
        <w:t>dotNET</w:t>
      </w:r>
      <w:proofErr w:type="spellEnd"/>
      <w:r>
        <w:t xml:space="preserve"> lab kunnen contacteren bij eventuele problemen, hiervoor zouden ze iemand anders moeten inhuren.</w:t>
      </w:r>
    </w:p>
    <w:p w14:paraId="2B7DF24D" w14:textId="1C57A896" w:rsidR="00355F00" w:rsidRPr="00A44E0F" w:rsidRDefault="00355F00" w:rsidP="00A44E0F">
      <w:r>
        <w:t xml:space="preserve">Ook </w:t>
      </w:r>
      <w:proofErr w:type="spellStart"/>
      <w:r>
        <w:t>dotNET</w:t>
      </w:r>
      <w:proofErr w:type="spellEnd"/>
      <w:r>
        <w:t xml:space="preserve"> </w:t>
      </w:r>
      <w:proofErr w:type="spellStart"/>
      <w:r>
        <w:t>academy</w:t>
      </w:r>
      <w:proofErr w:type="spellEnd"/>
      <w:r>
        <w:t xml:space="preserve"> is verder gegroeid vanuit IT4IT en </w:t>
      </w:r>
      <w:proofErr w:type="spellStart"/>
      <w:r>
        <w:t>Bitconsult</w:t>
      </w:r>
      <w:proofErr w:type="spellEnd"/>
      <w:r>
        <w:t xml:space="preserve"> en is </w:t>
      </w:r>
      <w:r w:rsidR="00E8304A">
        <w:t>eigenlijk</w:t>
      </w:r>
      <w:r>
        <w:t xml:space="preserve"> een afdeling binnen </w:t>
      </w:r>
      <w:proofErr w:type="spellStart"/>
      <w:r>
        <w:t>dotNET</w:t>
      </w:r>
      <w:proofErr w:type="spellEnd"/>
      <w:r>
        <w:t xml:space="preserve"> lab zelf waarbij ze net afgestudeerde studenten de kans geven een extra opleiding te volgen om op deze manier makkelijker in het werkveld te rollen. Na dit traject starten ze meestal als junior </w:t>
      </w:r>
      <w:proofErr w:type="spellStart"/>
      <w:r>
        <w:t>developers</w:t>
      </w:r>
      <w:proofErr w:type="spellEnd"/>
      <w:r>
        <w:t xml:space="preserve"> bij </w:t>
      </w:r>
      <w:proofErr w:type="spellStart"/>
      <w:r>
        <w:t>dotNET</w:t>
      </w:r>
      <w:proofErr w:type="spellEnd"/>
      <w:r>
        <w:t xml:space="preserve"> lab om op deze manier hun eerste ervaring op te doen.</w:t>
      </w:r>
    </w:p>
    <w:p w14:paraId="60C41004" w14:textId="1A78D0BC" w:rsidR="006A571B" w:rsidRDefault="006A571B" w:rsidP="006A571B">
      <w:pPr>
        <w:pStyle w:val="Kop2"/>
      </w:pPr>
      <w:bookmarkStart w:id="6" w:name="_Toc187867296"/>
      <w:r>
        <w:t>Opdracht</w:t>
      </w:r>
      <w:bookmarkEnd w:id="6"/>
    </w:p>
    <w:p w14:paraId="11FF91C1" w14:textId="45D78DAF" w:rsidR="008C17D7" w:rsidRDefault="008C17D7" w:rsidP="006A571B">
      <w:r>
        <w:t>Mijn opdracht was het maken van een Engelse webapplicatie waarbij de klanten hun security score</w:t>
      </w:r>
      <w:r w:rsidR="003F661E">
        <w:t>s</w:t>
      </w:r>
      <w:r>
        <w:t xml:space="preserve"> konden zien. Dit natuurlijk in een mooi overzicht met de geschiedenis van de scores erbij om duidelijk te maken hoe de klant was geëvolueerd doorheen de verschillende kwartalen. Ook het invoe</w:t>
      </w:r>
      <w:r w:rsidR="00E8304A">
        <w:t>r</w:t>
      </w:r>
      <w:r>
        <w:t>en van verbetering was onderdeel van deze applicatie.</w:t>
      </w:r>
      <w:r w:rsidRPr="008C17D7">
        <w:t xml:space="preserve"> </w:t>
      </w:r>
      <w:r>
        <w:t xml:space="preserve">Zoals je al verwacht was dit een opdracht vanuit het cybersecurity deel van </w:t>
      </w:r>
      <w:proofErr w:type="spellStart"/>
      <w:r>
        <w:t>dotNET</w:t>
      </w:r>
      <w:proofErr w:type="spellEnd"/>
      <w:r>
        <w:t xml:space="preserve"> lab.</w:t>
      </w:r>
    </w:p>
    <w:p w14:paraId="72767FED" w14:textId="27470A97" w:rsidR="008C17D7" w:rsidRDefault="008C17D7" w:rsidP="006A571B">
      <w:r>
        <w:t>De werknemers, en eventueel externe security experten, moesten de mogelijkheid hebben een security score en verbeterpunten toe te voegen aan een specifieke klant. Deze klant moest op zijn beurt dan weer de mogelijkheid krijgen om zijn scores en verbeterpunten te bekijken.</w:t>
      </w:r>
    </w:p>
    <w:p w14:paraId="1C28741C" w14:textId="1F95FB44" w:rsidR="00386A4E" w:rsidRDefault="00386A4E" w:rsidP="006A571B">
      <w:r>
        <w:t xml:space="preserve">Deze score werd berekend op basis van 18 verschillende eigenschappen van Center </w:t>
      </w:r>
      <w:proofErr w:type="spellStart"/>
      <w:r>
        <w:t>for</w:t>
      </w:r>
      <w:proofErr w:type="spellEnd"/>
      <w:r>
        <w:t xml:space="preserve"> Internet Security</w:t>
      </w:r>
      <w:r w:rsidR="002A6FDF">
        <w:t>, afgekort CIS</w:t>
      </w:r>
      <w:r>
        <w:t xml:space="preserve"> </w:t>
      </w:r>
      <w:r w:rsidR="002A6FDF" w:rsidRPr="002A6FDF">
        <w:t xml:space="preserve">(CIS Center </w:t>
      </w:r>
      <w:proofErr w:type="spellStart"/>
      <w:r w:rsidR="002A6FDF" w:rsidRPr="002A6FDF">
        <w:t>for</w:t>
      </w:r>
      <w:proofErr w:type="spellEnd"/>
      <w:r w:rsidR="002A6FDF" w:rsidRPr="002A6FDF">
        <w:t xml:space="preserve"> Internet Security, </w:t>
      </w:r>
      <w:proofErr w:type="spellStart"/>
      <w:r w:rsidR="002A6FDF" w:rsidRPr="002A6FDF">
        <w:t>z.d.</w:t>
      </w:r>
      <w:proofErr w:type="spellEnd"/>
      <w:r w:rsidR="002A6FDF" w:rsidRPr="002A6FDF">
        <w:t>)</w:t>
      </w:r>
      <w:r w:rsidR="002A6FDF">
        <w:t xml:space="preserve">. </w:t>
      </w:r>
      <w:r>
        <w:t xml:space="preserve">Deze eigenschappen worden </w:t>
      </w:r>
      <w:proofErr w:type="spellStart"/>
      <w:r>
        <w:t>controls</w:t>
      </w:r>
      <w:proofErr w:type="spellEnd"/>
      <w:r>
        <w:t xml:space="preserve"> genoemd </w:t>
      </w:r>
      <w:r w:rsidR="002A6FDF">
        <w:t>en zijn 18 verschillende categorieën waarop de klant een score kreeg. Deze scores werden dan samengevoegd tot één score die de klant te zien kreeg op het scherm.</w:t>
      </w:r>
      <w:r w:rsidR="008C1FE1">
        <w:t xml:space="preserve"> Een voorbeeld van één van deze </w:t>
      </w:r>
      <w:proofErr w:type="spellStart"/>
      <w:r w:rsidR="008C1FE1">
        <w:t>controls</w:t>
      </w:r>
      <w:proofErr w:type="spellEnd"/>
      <w:r w:rsidR="008C1FE1">
        <w:t xml:space="preserve"> is “data </w:t>
      </w:r>
      <w:proofErr w:type="spellStart"/>
      <w:r w:rsidR="008C1FE1">
        <w:t>protection</w:t>
      </w:r>
      <w:proofErr w:type="spellEnd"/>
      <w:r w:rsidR="008C1FE1">
        <w:t>”</w:t>
      </w:r>
      <w:r w:rsidR="004A5847">
        <w:t xml:space="preserve"> wat op zijn beurt is opgesplitst in nog een aantal </w:t>
      </w:r>
      <w:r w:rsidR="001963B9">
        <w:t>onder</w:t>
      </w:r>
      <w:r w:rsidR="004A5847">
        <w:t>delen waaronder “</w:t>
      </w:r>
      <w:proofErr w:type="spellStart"/>
      <w:r w:rsidR="004A5847">
        <w:t>Establish</w:t>
      </w:r>
      <w:proofErr w:type="spellEnd"/>
      <w:r w:rsidR="004A5847">
        <w:t xml:space="preserve"> </w:t>
      </w:r>
      <w:proofErr w:type="spellStart"/>
      <w:r w:rsidR="004A5847">
        <w:t>and</w:t>
      </w:r>
      <w:proofErr w:type="spellEnd"/>
      <w:r w:rsidR="004A5847">
        <w:t xml:space="preserve"> </w:t>
      </w:r>
      <w:proofErr w:type="spellStart"/>
      <w:r w:rsidR="004A5847">
        <w:t>maintain</w:t>
      </w:r>
      <w:proofErr w:type="spellEnd"/>
      <w:r w:rsidR="004A5847">
        <w:t xml:space="preserve"> a data </w:t>
      </w:r>
      <w:proofErr w:type="spellStart"/>
      <w:r w:rsidR="004A5847">
        <w:t>inventory</w:t>
      </w:r>
      <w:proofErr w:type="spellEnd"/>
      <w:r w:rsidR="004A5847">
        <w:t xml:space="preserve">”. </w:t>
      </w:r>
      <w:r w:rsidR="00B91D2C">
        <w:t>Zo</w:t>
      </w:r>
      <w:r w:rsidR="004A5847">
        <w:t xml:space="preserve"> is het voor elke control</w:t>
      </w:r>
      <w:r w:rsidR="00B91D2C">
        <w:t xml:space="preserve"> opgebouwd</w:t>
      </w:r>
      <w:r w:rsidR="004A5847">
        <w:t>.</w:t>
      </w:r>
    </w:p>
    <w:p w14:paraId="5328025B" w14:textId="3622519B" w:rsidR="008C17D7" w:rsidRDefault="008C17D7" w:rsidP="006A571B">
      <w:r>
        <w:lastRenderedPageBreak/>
        <w:t>Zoals ik eerder</w:t>
      </w:r>
      <w:r w:rsidR="003F661E">
        <w:t xml:space="preserve"> al</w:t>
      </w:r>
      <w:r>
        <w:t xml:space="preserve"> vermeld</w:t>
      </w:r>
      <w:r w:rsidR="00E8304A">
        <w:t>d</w:t>
      </w:r>
      <w:r>
        <w:t xml:space="preserve">e was het de bedoeling een Engelse applicatie te ontwikkelen aangezien sommige werknemers binnen </w:t>
      </w:r>
      <w:proofErr w:type="spellStart"/>
      <w:r>
        <w:t>dotNET</w:t>
      </w:r>
      <w:proofErr w:type="spellEnd"/>
      <w:r>
        <w:t xml:space="preserve"> lab enkel Engels spraken, maar ook omdat ze een aantal buitenlandse klanten hadden die deze applicatie ook moesten kunnen gebruiken.</w:t>
      </w:r>
    </w:p>
    <w:p w14:paraId="58CF8891" w14:textId="447473FD" w:rsidR="009070AE" w:rsidRPr="00B41405" w:rsidRDefault="002A6FDF" w:rsidP="006A571B">
      <w:r>
        <w:t xml:space="preserve">De focus van dit project lag vooral op de veiligheid van de applicatie. Doordat de security score en verbeterpunten van verschillende klanten op onze </w:t>
      </w:r>
      <w:r w:rsidR="008C1FE1">
        <w:t>applicatie beschikbaar was, moesten we ervoor zorgen dat enkel de juiste personen die data konden zien. Wanneer een buitenstaander de verbeterpunten van een klant te zien krijgt is dit zeer gevaarlijk aangezien dit de zwakke plekken van de klant</w:t>
      </w:r>
      <w:r w:rsidR="008C1FE1" w:rsidRPr="008C1FE1">
        <w:t xml:space="preserve"> </w:t>
      </w:r>
      <w:r w:rsidR="008C1FE1">
        <w:t>zijn.</w:t>
      </w:r>
    </w:p>
    <w:p w14:paraId="5B9F2433" w14:textId="50DC50C1" w:rsidR="006A571B" w:rsidRDefault="006A571B" w:rsidP="006A571B">
      <w:pPr>
        <w:pStyle w:val="Kop1"/>
      </w:pPr>
      <w:bookmarkStart w:id="7" w:name="_Toc187867297"/>
      <w:r>
        <w:lastRenderedPageBreak/>
        <w:t>Aanpak en verloop</w:t>
      </w:r>
      <w:bookmarkEnd w:id="7"/>
    </w:p>
    <w:p w14:paraId="34CDCACB" w14:textId="5FCEA0E7" w:rsidR="00614F1E" w:rsidRPr="00614F1E" w:rsidRDefault="00614F1E" w:rsidP="00614F1E">
      <w:r>
        <w:t>In dit onderdeel bespreek ik kort hoe de stage is verlopen, van de voorbereiding voor het projectwerk, tot de communicatie tijdens het project. Verdere details over de ontwikkeling van de specifieke onderdelen van het project kom</w:t>
      </w:r>
      <w:r w:rsidR="00891507">
        <w:t>en</w:t>
      </w:r>
      <w:r>
        <w:t xml:space="preserve"> verder in dit document</w:t>
      </w:r>
      <w:r w:rsidR="00891507">
        <w:t xml:space="preserve"> aan bod</w:t>
      </w:r>
      <w:r>
        <w:t>.</w:t>
      </w:r>
    </w:p>
    <w:p w14:paraId="7236434E" w14:textId="73DA2658" w:rsidR="00BB2B9A" w:rsidRDefault="00BB2B9A" w:rsidP="00BB2B9A">
      <w:pPr>
        <w:pStyle w:val="Kop2"/>
      </w:pPr>
      <w:bookmarkStart w:id="8" w:name="_Toc187867298"/>
      <w:r>
        <w:t>Planning</w:t>
      </w:r>
      <w:bookmarkEnd w:id="8"/>
    </w:p>
    <w:p w14:paraId="79C82679" w14:textId="77777777" w:rsidR="001C6274" w:rsidRDefault="00BB2B9A" w:rsidP="00BB2B9A">
      <w:r>
        <w:t>Van school uit waren we verplicht een planning te maken om op deze manier al eens goed na te denken over het verloop van de stage</w:t>
      </w:r>
      <w:r w:rsidR="00A651F2">
        <w:t>.</w:t>
      </w:r>
      <w:r w:rsidR="001C6274">
        <w:t xml:space="preserve"> Dit zorgde ervoor dat we ook al rekening moesten houden met eventuele veranderingen of problemen die ontstonden.</w:t>
      </w:r>
      <w:r w:rsidR="00A651F2">
        <w:t xml:space="preserve"> </w:t>
      </w:r>
    </w:p>
    <w:p w14:paraId="34493887" w14:textId="6FD6714F" w:rsidR="00BB2B9A" w:rsidRDefault="008310A6" w:rsidP="00BB2B9A">
      <w:r>
        <w:t>Zoals je kan zien</w:t>
      </w:r>
      <w:r w:rsidR="001C6274">
        <w:t xml:space="preserve"> op onderstaande afbeeldingen</w:t>
      </w:r>
      <w:r>
        <w:t xml:space="preserve"> </w:t>
      </w:r>
      <w:r w:rsidR="00B23F4F">
        <w:t>was de verwachte planning niet echt haalbaar.</w:t>
      </w:r>
      <w:r w:rsidR="001C6274">
        <w:t xml:space="preserve"> </w:t>
      </w:r>
      <w:r w:rsidR="00B23F4F">
        <w:t xml:space="preserve">Dit kwam namelijk doordat ik had verwacht een analyse te moeten maken zoals we tijdens de lessen moesten doen, maar dit was niet het geval. </w:t>
      </w:r>
      <w:r w:rsidR="001C6274">
        <w:t>De analyse was veel meer in detail dan ik had verwacht, dit maakte het enorm leerrijk, maar dus ook een langer proces. In het onderdeel over de analyse ga ik hier in meer detail op in.</w:t>
      </w:r>
    </w:p>
    <w:p w14:paraId="5DB95DBB" w14:textId="51FB6D73" w:rsidR="0003732E" w:rsidRDefault="0003732E" w:rsidP="0003732E">
      <w:pPr>
        <w:pStyle w:val="Kop3"/>
      </w:pPr>
      <w:bookmarkStart w:id="9" w:name="_Toc187867299"/>
      <w:r w:rsidRPr="00020029">
        <w:rPr>
          <w:noProof/>
        </w:rPr>
        <w:drawing>
          <wp:anchor distT="0" distB="0" distL="114300" distR="114300" simplePos="0" relativeHeight="251664384" behindDoc="0" locked="0" layoutInCell="1" allowOverlap="1" wp14:anchorId="5C4232DB" wp14:editId="7D8B58DD">
            <wp:simplePos x="0" y="0"/>
            <wp:positionH relativeFrom="margin">
              <wp:posOffset>-635</wp:posOffset>
            </wp:positionH>
            <wp:positionV relativeFrom="paragraph">
              <wp:posOffset>260350</wp:posOffset>
            </wp:positionV>
            <wp:extent cx="5501640" cy="1651000"/>
            <wp:effectExtent l="0" t="0" r="3810" b="6350"/>
            <wp:wrapTopAndBottom/>
            <wp:docPr id="156862657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26573" name="Afbeelding 1" descr="Afbeelding met tekst, schermopname, Lettertype, nummer&#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501640" cy="1651000"/>
                    </a:xfrm>
                    <a:prstGeom prst="rect">
                      <a:avLst/>
                    </a:prstGeom>
                  </pic:spPr>
                </pic:pic>
              </a:graphicData>
            </a:graphic>
            <wp14:sizeRelH relativeFrom="margin">
              <wp14:pctWidth>0</wp14:pctWidth>
            </wp14:sizeRelH>
            <wp14:sizeRelV relativeFrom="margin">
              <wp14:pctHeight>0</wp14:pctHeight>
            </wp14:sizeRelV>
          </wp:anchor>
        </w:drawing>
      </w:r>
      <w:r w:rsidR="00BB2B9A">
        <w:t>Verwachte planning</w:t>
      </w:r>
      <w:bookmarkEnd w:id="9"/>
    </w:p>
    <w:p w14:paraId="2812C524" w14:textId="25764DEE" w:rsidR="00BB2B9A" w:rsidRPr="00BB2B9A" w:rsidRDefault="0003732E" w:rsidP="0003732E">
      <w:pPr>
        <w:pStyle w:val="Bijschrift"/>
      </w:pPr>
      <w:r>
        <w:t xml:space="preserve">Figuur </w:t>
      </w:r>
      <w:r>
        <w:fldChar w:fldCharType="begin"/>
      </w:r>
      <w:r>
        <w:instrText xml:space="preserve"> SEQ Figuur \* ARABIC </w:instrText>
      </w:r>
      <w:r>
        <w:fldChar w:fldCharType="separate"/>
      </w:r>
      <w:r w:rsidR="008D628E">
        <w:rPr>
          <w:noProof/>
        </w:rPr>
        <w:t>2</w:t>
      </w:r>
      <w:r>
        <w:fldChar w:fldCharType="end"/>
      </w:r>
      <w:r>
        <w:t>: Verwachte planning</w:t>
      </w:r>
    </w:p>
    <w:p w14:paraId="6A95F6E6" w14:textId="505EB740" w:rsidR="0003732E" w:rsidRDefault="0003732E" w:rsidP="0003732E">
      <w:pPr>
        <w:pStyle w:val="Kop3"/>
      </w:pPr>
      <w:bookmarkStart w:id="10" w:name="_Toc187867300"/>
      <w:r w:rsidRPr="00A651F2">
        <w:rPr>
          <w:noProof/>
        </w:rPr>
        <w:drawing>
          <wp:anchor distT="0" distB="0" distL="114300" distR="114300" simplePos="0" relativeHeight="251663360" behindDoc="0" locked="0" layoutInCell="1" allowOverlap="1" wp14:anchorId="5588F292" wp14:editId="4071CA92">
            <wp:simplePos x="0" y="0"/>
            <wp:positionH relativeFrom="margin">
              <wp:posOffset>-635</wp:posOffset>
            </wp:positionH>
            <wp:positionV relativeFrom="paragraph">
              <wp:posOffset>398145</wp:posOffset>
            </wp:positionV>
            <wp:extent cx="5471160" cy="1828800"/>
            <wp:effectExtent l="0" t="0" r="0" b="0"/>
            <wp:wrapTopAndBottom/>
            <wp:docPr id="174288446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4460" name="Afbeelding 1" descr="Afbeelding met tekst, schermopname, Lettertype, nummer&#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5471160" cy="1828800"/>
                    </a:xfrm>
                    <a:prstGeom prst="rect">
                      <a:avLst/>
                    </a:prstGeom>
                  </pic:spPr>
                </pic:pic>
              </a:graphicData>
            </a:graphic>
            <wp14:sizeRelH relativeFrom="page">
              <wp14:pctWidth>0</wp14:pctWidth>
            </wp14:sizeRelH>
            <wp14:sizeRelV relativeFrom="page">
              <wp14:pctHeight>0</wp14:pctHeight>
            </wp14:sizeRelV>
          </wp:anchor>
        </w:drawing>
      </w:r>
      <w:r w:rsidR="00BB2B9A">
        <w:t>Werkelijke planning</w:t>
      </w:r>
      <w:bookmarkEnd w:id="10"/>
    </w:p>
    <w:p w14:paraId="705AFCC2" w14:textId="72AA2B0F" w:rsidR="00BB2B9A" w:rsidRPr="00BB2B9A" w:rsidRDefault="0003732E" w:rsidP="0003732E">
      <w:pPr>
        <w:pStyle w:val="Bijschrift"/>
      </w:pPr>
      <w:r>
        <w:t xml:space="preserve">Figuur </w:t>
      </w:r>
      <w:r>
        <w:fldChar w:fldCharType="begin"/>
      </w:r>
      <w:r>
        <w:instrText xml:space="preserve"> SEQ Figuur \* ARABIC </w:instrText>
      </w:r>
      <w:r>
        <w:fldChar w:fldCharType="separate"/>
      </w:r>
      <w:r w:rsidR="008D628E">
        <w:rPr>
          <w:noProof/>
        </w:rPr>
        <w:t>3</w:t>
      </w:r>
      <w:r>
        <w:fldChar w:fldCharType="end"/>
      </w:r>
      <w:r>
        <w:t>: Werkelijke planning</w:t>
      </w:r>
    </w:p>
    <w:p w14:paraId="79BBE63D" w14:textId="47B6B8BC" w:rsidR="006A571B" w:rsidRDefault="006A571B" w:rsidP="006A571B">
      <w:pPr>
        <w:pStyle w:val="Kop2"/>
      </w:pPr>
      <w:bookmarkStart w:id="11" w:name="_Toc187867301"/>
      <w:r>
        <w:t>Communicatie</w:t>
      </w:r>
      <w:bookmarkEnd w:id="11"/>
    </w:p>
    <w:p w14:paraId="733DFFD5" w14:textId="56298951" w:rsidR="002578E0" w:rsidRDefault="002578E0" w:rsidP="001C6274">
      <w:r>
        <w:t xml:space="preserve">Voor het maken van een goed project was duidelijke en consistente communicatie enorm belangrijk. Dit zowel onderling met collega’s, maar ook met de leerkrachten van school. Dit zorgde ervoor dat er zo min mogelijk misverstanden ontstonden en alles zo vlot mogelijk verliep. Ook zorgde dit ervoor dat ze </w:t>
      </w:r>
      <w:r w:rsidR="003F661E">
        <w:t>op elk moment</w:t>
      </w:r>
      <w:r>
        <w:t xml:space="preserve"> wisten waar ik mee bezig was en wat er op de planning stond.</w:t>
      </w:r>
    </w:p>
    <w:p w14:paraId="16191699" w14:textId="60A9D57F" w:rsidR="00F1276B" w:rsidRDefault="00F1276B" w:rsidP="00F1276B">
      <w:pPr>
        <w:pStyle w:val="Kop3"/>
      </w:pPr>
      <w:bookmarkStart w:id="12" w:name="_Toc187867302"/>
      <w:r>
        <w:lastRenderedPageBreak/>
        <w:t>Meetings</w:t>
      </w:r>
      <w:bookmarkEnd w:id="12"/>
    </w:p>
    <w:p w14:paraId="1C38B8E9" w14:textId="7782D1C3" w:rsidR="002578E0" w:rsidRDefault="003F661E" w:rsidP="001C6274">
      <w:r>
        <w:t>Ook vonden er</w:t>
      </w:r>
      <w:r w:rsidR="002578E0">
        <w:t xml:space="preserve"> wekelijkse stand-up meetings plaats met Jef </w:t>
      </w:r>
      <w:proofErr w:type="spellStart"/>
      <w:r w:rsidR="002578E0">
        <w:t>Me</w:t>
      </w:r>
      <w:r w:rsidR="009B60C8">
        <w:t>ijvis</w:t>
      </w:r>
      <w:proofErr w:type="spellEnd"/>
      <w:r w:rsidR="009B60C8">
        <w:t xml:space="preserve"> en Ive Verstappen.</w:t>
      </w:r>
      <w:r w:rsidR="00B91D2C">
        <w:t xml:space="preserve"> Zij waren de projectleiders van het DNL </w:t>
      </w:r>
      <w:proofErr w:type="spellStart"/>
      <w:r w:rsidR="00B91D2C">
        <w:t>InfoSec</w:t>
      </w:r>
      <w:proofErr w:type="spellEnd"/>
      <w:r w:rsidR="00B91D2C">
        <w:t xml:space="preserve"> Portal.</w:t>
      </w:r>
      <w:r w:rsidR="009B60C8">
        <w:t xml:space="preserve"> Tijdens deze meetings moest ik even kort aanhalen wat ik de voorgaande week had gedaan, en wat er op de planning stond voor de daaropvolgende week. Jef en Ive beoordeelde</w:t>
      </w:r>
      <w:r w:rsidR="00891507">
        <w:t>n</w:t>
      </w:r>
      <w:r w:rsidR="009B60C8">
        <w:t xml:space="preserve"> op hun beurt dan weer mijn geleverd werk. Deze aspecten noteerde ik dan weer in een document om ze vervolgens aan te passen.</w:t>
      </w:r>
    </w:p>
    <w:p w14:paraId="4B310393" w14:textId="30A083D9" w:rsidR="002578E0" w:rsidRDefault="009B60C8" w:rsidP="002578E0">
      <w:r>
        <w:t xml:space="preserve">Anderzijds moest ik ook een wekelijkse update sturen naar mijn stagebegeleider Michaël </w:t>
      </w:r>
      <w:proofErr w:type="spellStart"/>
      <w:r>
        <w:t>Cloots</w:t>
      </w:r>
      <w:proofErr w:type="spellEnd"/>
      <w:r>
        <w:t xml:space="preserve"> en mijn contactpersoon binnen </w:t>
      </w:r>
      <w:proofErr w:type="spellStart"/>
      <w:r>
        <w:t>dotNET</w:t>
      </w:r>
      <w:proofErr w:type="spellEnd"/>
      <w:r>
        <w:t xml:space="preserve"> lab, Bjorn </w:t>
      </w:r>
      <w:proofErr w:type="spellStart"/>
      <w:r>
        <w:t>Ruysen</w:t>
      </w:r>
      <w:proofErr w:type="spellEnd"/>
      <w:r>
        <w:t>. Zo kon Michaël meevolgen met de stand van zaken van het project en bekijken of alles nog vlot verliep. Ook Bjorn vond het fijn om deze informatie te krijgen zodat ook hij een beeld had bij de vooruitgang en stand van zaken van het project.</w:t>
      </w:r>
    </w:p>
    <w:p w14:paraId="63A3C40B" w14:textId="37AA90D6" w:rsidR="00F1276B" w:rsidRDefault="00F1276B" w:rsidP="00F1276B">
      <w:pPr>
        <w:pStyle w:val="Kop3"/>
      </w:pPr>
      <w:bookmarkStart w:id="13" w:name="_Toc187867303"/>
      <w:r>
        <w:t>Vragen</w:t>
      </w:r>
      <w:bookmarkEnd w:id="13"/>
    </w:p>
    <w:p w14:paraId="538DA062" w14:textId="18EEFBBE" w:rsidR="00F1276B" w:rsidRDefault="00F1276B" w:rsidP="002578E0">
      <w:r>
        <w:t>Indien er bij mij problemen ontstonden tijdens het programmeren kon ik altijd hulp vragen bij collega’s. Wanneer ik aanwezig was op kantoor kon ik dit altijd rechts</w:t>
      </w:r>
      <w:r w:rsidR="00891507">
        <w:t>t</w:t>
      </w:r>
      <w:r>
        <w:t xml:space="preserve">reeks aan hun vragen. De dagen dat er van thuis werd gewerkt gebeurde dit via Teams berichten voor kleine vragen en via een videogesprek voor de grotere en complexere vragen. Dit omdat dit een stuk makkelijker was dan schermafbeeldingen doorsturen etc. </w:t>
      </w:r>
    </w:p>
    <w:p w14:paraId="00AA63A5" w14:textId="606EEE10" w:rsidR="00F1276B" w:rsidRPr="002578E0" w:rsidRDefault="00F1276B" w:rsidP="002578E0">
      <w:r>
        <w:t>Voor vragen over het echte project kon ik altijd terecht bij Jef of Ive. De meeste vragen werden gesteld tijdens de wekelijkse stand-up meeting, maar wanneer het toch een dringende vraag was kon ik hun altijd een Team</w:t>
      </w:r>
      <w:r w:rsidR="00891507">
        <w:t>s</w:t>
      </w:r>
      <w:r>
        <w:t xml:space="preserve"> bericht sturen.</w:t>
      </w:r>
    </w:p>
    <w:p w14:paraId="0116DE46" w14:textId="022E7D00" w:rsidR="006A571B" w:rsidRDefault="006A571B" w:rsidP="006D5A50">
      <w:pPr>
        <w:pStyle w:val="Kop2"/>
      </w:pPr>
      <w:bookmarkStart w:id="14" w:name="_Toc187867304"/>
      <w:r>
        <w:t>Plan van aanpak</w:t>
      </w:r>
      <w:bookmarkEnd w:id="14"/>
    </w:p>
    <w:p w14:paraId="2FD813AD" w14:textId="739EB330" w:rsidR="005C5840" w:rsidRDefault="00F1276B" w:rsidP="006D5A50">
      <w:r>
        <w:t xml:space="preserve">Bij de voorbereiding voor een project hoort natuurlijk ook een plan van aanpak. Dit moest ik in de derde week van de stage voorstellen </w:t>
      </w:r>
      <w:r w:rsidR="00614F1E">
        <w:t xml:space="preserve">aan Bjorn, Ive en Michaël die het kantoor van </w:t>
      </w:r>
      <w:proofErr w:type="spellStart"/>
      <w:r w:rsidR="00614F1E">
        <w:t>dotNET</w:t>
      </w:r>
      <w:proofErr w:type="spellEnd"/>
      <w:r w:rsidR="00614F1E">
        <w:t xml:space="preserve"> lab kwam bezoeken.</w:t>
      </w:r>
      <w:r w:rsidR="005C5840">
        <w:t xml:space="preserve"> Door deze presentatie kreeg niet alleen ik, maar ook Michaël een beter beeld over mijn stage.</w:t>
      </w:r>
    </w:p>
    <w:p w14:paraId="0DAB3BA5" w14:textId="456E5F0A" w:rsidR="005C5840" w:rsidRDefault="005C5840" w:rsidP="005C5840">
      <w:r>
        <w:rPr>
          <w:noProof/>
        </w:rPr>
        <w:drawing>
          <wp:anchor distT="0" distB="0" distL="114300" distR="114300" simplePos="0" relativeHeight="251665408" behindDoc="0" locked="0" layoutInCell="1" allowOverlap="1" wp14:anchorId="08928E6D" wp14:editId="5489CC45">
            <wp:simplePos x="0" y="0"/>
            <wp:positionH relativeFrom="margin">
              <wp:align>left</wp:align>
            </wp:positionH>
            <wp:positionV relativeFrom="paragraph">
              <wp:posOffset>1035685</wp:posOffset>
            </wp:positionV>
            <wp:extent cx="3695700" cy="2078355"/>
            <wp:effectExtent l="0" t="0" r="0" b="0"/>
            <wp:wrapTopAndBottom/>
            <wp:docPr id="1662854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4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695700" cy="2078355"/>
                    </a:xfrm>
                    <a:prstGeom prst="rect">
                      <a:avLst/>
                    </a:prstGeom>
                  </pic:spPr>
                </pic:pic>
              </a:graphicData>
            </a:graphic>
            <wp14:sizeRelH relativeFrom="margin">
              <wp14:pctWidth>0</wp14:pctWidth>
            </wp14:sizeRelH>
            <wp14:sizeRelV relativeFrom="margin">
              <wp14:pctHeight>0</wp14:pctHeight>
            </wp14:sizeRelV>
          </wp:anchor>
        </w:drawing>
      </w:r>
      <w:r>
        <w:t xml:space="preserve">In deze presentatie legde ik kort uit wie </w:t>
      </w:r>
      <w:proofErr w:type="spellStart"/>
      <w:r>
        <w:t>dotNET</w:t>
      </w:r>
      <w:proofErr w:type="spellEnd"/>
      <w:r>
        <w:t xml:space="preserve"> lab was en waar ze zich mee bezig houden. Vervolgens ging het over wat het project juist inhield en waarom dit project nodig was, welke waarde het kon toevoegen aan, in dit geval, de klant. Ook werd hier de eerder aangehaalde planning in voorgesteld om een beeld te geven over hoe ik het stagetraject voor me zag. Als laatst</w:t>
      </w:r>
      <w:r w:rsidR="003F661E">
        <w:t>e</w:t>
      </w:r>
      <w:r>
        <w:t xml:space="preserve"> werd er kort iets vermeld over de communicatie tussen mij en </w:t>
      </w:r>
      <w:proofErr w:type="spellStart"/>
      <w:r>
        <w:t>dotNET</w:t>
      </w:r>
      <w:proofErr w:type="spellEnd"/>
      <w:r>
        <w:t xml:space="preserve"> lab en tussen mij en Thomas More.</w:t>
      </w:r>
    </w:p>
    <w:p w14:paraId="06C9CA3E" w14:textId="79B1A77D" w:rsidR="00614F1E" w:rsidRDefault="005C5840" w:rsidP="005C5840">
      <w:pPr>
        <w:pStyle w:val="Bijschrift"/>
      </w:pPr>
      <w:r>
        <w:t xml:space="preserve">Figuur </w:t>
      </w:r>
      <w:r>
        <w:fldChar w:fldCharType="begin"/>
      </w:r>
      <w:r>
        <w:instrText xml:space="preserve"> SEQ Figuur \* ARABIC </w:instrText>
      </w:r>
      <w:r>
        <w:fldChar w:fldCharType="separate"/>
      </w:r>
      <w:r w:rsidR="008D628E">
        <w:rPr>
          <w:noProof/>
        </w:rPr>
        <w:t>4</w:t>
      </w:r>
      <w:r>
        <w:fldChar w:fldCharType="end"/>
      </w:r>
      <w:r>
        <w:t>: Intro Plan van aanpak</w:t>
      </w:r>
    </w:p>
    <w:p w14:paraId="21713988" w14:textId="4B98918C" w:rsidR="006D5A50" w:rsidRDefault="006D5A50" w:rsidP="006D5A50">
      <w:pPr>
        <w:pStyle w:val="Kop1"/>
      </w:pPr>
      <w:bookmarkStart w:id="15" w:name="_Toc187867305"/>
      <w:r>
        <w:lastRenderedPageBreak/>
        <w:t>Cursussen</w:t>
      </w:r>
      <w:bookmarkEnd w:id="15"/>
    </w:p>
    <w:p w14:paraId="372785CE" w14:textId="1AAFC863" w:rsidR="00D336DE" w:rsidRPr="00D336DE" w:rsidRDefault="00D336DE" w:rsidP="00D336DE">
      <w:r>
        <w:t>Voor de start van het projectwerk moest ik nog wat online cursussen volgen. Dit was simpelweg om alle benodigde informatie nog eens op te frissen zodat het projectwerk zo vlot mogelijk kon verlopen. Deze cursussen wa</w:t>
      </w:r>
      <w:r w:rsidR="005E0AB3">
        <w:t>ren</w:t>
      </w:r>
      <w:r>
        <w:t xml:space="preserve"> zowel “interne”, zelfgemaakt</w:t>
      </w:r>
      <w:r w:rsidR="00891507">
        <w:t>e</w:t>
      </w:r>
      <w:r>
        <w:t xml:space="preserve"> cursussen van onder andere </w:t>
      </w:r>
      <w:r w:rsidR="005E0AB3">
        <w:t xml:space="preserve">Tom Peeters en Vincent Boeijen, die beschikbaar waren op het </w:t>
      </w:r>
      <w:proofErr w:type="spellStart"/>
      <w:r w:rsidR="005E0AB3">
        <w:t>dotNET</w:t>
      </w:r>
      <w:proofErr w:type="spellEnd"/>
      <w:r w:rsidR="005E0AB3">
        <w:t xml:space="preserve"> Academy leerplatform. Ook waren er een aantal andere online cursussen die ik in dit geval moest bekijken op </w:t>
      </w:r>
      <w:proofErr w:type="spellStart"/>
      <w:r w:rsidR="005E0AB3">
        <w:t>Pluralsight</w:t>
      </w:r>
      <w:proofErr w:type="spellEnd"/>
      <w:r w:rsidR="005E0AB3">
        <w:t>.</w:t>
      </w:r>
    </w:p>
    <w:p w14:paraId="26A32A7B" w14:textId="14291FB3" w:rsidR="005C5840" w:rsidRDefault="005C5840" w:rsidP="005C5840">
      <w:pPr>
        <w:pStyle w:val="Kop2"/>
      </w:pPr>
      <w:bookmarkStart w:id="16" w:name="_Toc187867306"/>
      <w:r>
        <w:t xml:space="preserve">Test </w:t>
      </w:r>
      <w:proofErr w:type="spellStart"/>
      <w:r>
        <w:t>driven</w:t>
      </w:r>
      <w:proofErr w:type="spellEnd"/>
      <w:r>
        <w:t xml:space="preserve"> development</w:t>
      </w:r>
      <w:bookmarkEnd w:id="16"/>
    </w:p>
    <w:p w14:paraId="5EC0323E" w14:textId="0927A392" w:rsidR="005C5840" w:rsidRDefault="00D336DE" w:rsidP="005C5840">
      <w:r>
        <w:t>De eerste cursus die ik had gevolgd was</w:t>
      </w:r>
      <w:r w:rsidR="005E0AB3">
        <w:t xml:space="preserve">, zoals de titel al zegt, over test </w:t>
      </w:r>
      <w:proofErr w:type="spellStart"/>
      <w:r w:rsidR="005E0AB3">
        <w:t>drive</w:t>
      </w:r>
      <w:r w:rsidR="006E7573">
        <w:t>n</w:t>
      </w:r>
      <w:proofErr w:type="spellEnd"/>
      <w:r w:rsidR="005E0AB3">
        <w:t xml:space="preserve"> development</w:t>
      </w:r>
      <w:r w:rsidR="00134A0A">
        <w:t xml:space="preserve"> (</w:t>
      </w:r>
      <w:r w:rsidR="00A35A0D">
        <w:t xml:space="preserve">Huber, </w:t>
      </w:r>
      <w:r w:rsidR="00A35A0D" w:rsidRPr="00A35A0D">
        <w:t>2024)</w:t>
      </w:r>
      <w:r w:rsidR="005E0AB3">
        <w:t xml:space="preserve">. Dit was een korte cursus die beschikbaar was op </w:t>
      </w:r>
      <w:proofErr w:type="spellStart"/>
      <w:r w:rsidR="005E0AB3">
        <w:t>Pluralsight</w:t>
      </w:r>
      <w:proofErr w:type="spellEnd"/>
      <w:r w:rsidR="006E7573">
        <w:t xml:space="preserve">. Het begon met wat uitleg over unit testen in het algemeen waarbij ik tijdens de video’s oefeningen mee moest maken. Vervolgens gingen de video’s steeds meer in detail over het schrijven van testbare code, het toepassen van test </w:t>
      </w:r>
      <w:proofErr w:type="spellStart"/>
      <w:r w:rsidR="006E7573">
        <w:t>driven</w:t>
      </w:r>
      <w:proofErr w:type="spellEnd"/>
      <w:r w:rsidR="006E7573">
        <w:t xml:space="preserve"> development en ook even kort over het implementeren van de testen in de CI pipeline.</w:t>
      </w:r>
    </w:p>
    <w:p w14:paraId="2FE555B1" w14:textId="2EA4DE30" w:rsidR="005C5840" w:rsidRDefault="005C5840" w:rsidP="005C5840">
      <w:pPr>
        <w:pStyle w:val="Kop2"/>
      </w:pPr>
      <w:bookmarkStart w:id="17" w:name="_Toc187867307"/>
      <w:r>
        <w:t xml:space="preserve">SOLID </w:t>
      </w:r>
      <w:proofErr w:type="spellStart"/>
      <w:r>
        <w:t>fundamentals</w:t>
      </w:r>
      <w:bookmarkEnd w:id="17"/>
      <w:proofErr w:type="spellEnd"/>
    </w:p>
    <w:p w14:paraId="08FF22E2" w14:textId="50BABC9A" w:rsidR="005C5840" w:rsidRDefault="006E7573" w:rsidP="005C5840">
      <w:r>
        <w:t>Hierna kwam de cursus over de SOLID principes</w:t>
      </w:r>
      <w:r w:rsidR="00A35A0D">
        <w:t xml:space="preserve"> (Peeters, </w:t>
      </w:r>
      <w:proofErr w:type="spellStart"/>
      <w:r w:rsidR="00A35A0D">
        <w:t>z.d.</w:t>
      </w:r>
      <w:proofErr w:type="spellEnd"/>
      <w:r w:rsidR="00A35A0D" w:rsidRPr="00A43AD1">
        <w:t>)</w:t>
      </w:r>
      <w:r>
        <w:t xml:space="preserve"> die gemaakt was door Tom Peeters en beschikbaar was op </w:t>
      </w:r>
      <w:r w:rsidR="00853160">
        <w:t>het</w:t>
      </w:r>
      <w:r>
        <w:t xml:space="preserve"> </w:t>
      </w:r>
      <w:proofErr w:type="spellStart"/>
      <w:r>
        <w:t>dotNET</w:t>
      </w:r>
      <w:proofErr w:type="spellEnd"/>
      <w:r>
        <w:t xml:space="preserve"> Academy leerplatform. Deze cursus was een stuk</w:t>
      </w:r>
      <w:r w:rsidR="00853160">
        <w:t xml:space="preserve"> </w:t>
      </w:r>
      <w:r>
        <w:t>uitgebreid</w:t>
      </w:r>
      <w:r w:rsidR="00853160">
        <w:t>er</w:t>
      </w:r>
      <w:r>
        <w:t xml:space="preserve"> aangezien dit een enorm belangrijk onderdeel was van mijn stage. Door deze principes toe te passen </w:t>
      </w:r>
      <w:r w:rsidR="00853160">
        <w:t>kon</w:t>
      </w:r>
      <w:r>
        <w:t xml:space="preserve"> ervoor zorgen dat de code op de juiste manier werd opgebouwd om aan zoveel mogelijk SOLID principes te voldoen.</w:t>
      </w:r>
    </w:p>
    <w:p w14:paraId="0365378D" w14:textId="4AF3CDE8" w:rsidR="00FE2DF2" w:rsidRDefault="006E7573" w:rsidP="005C5840">
      <w:r>
        <w:t xml:space="preserve">Deze SOLID principes zullen niet </w:t>
      </w:r>
      <w:r w:rsidR="00384808">
        <w:t>d</w:t>
      </w:r>
      <w:r>
        <w:t xml:space="preserve">oor iedereen gekend zijn, vandaar deze hele korte </w:t>
      </w:r>
      <w:r w:rsidR="004C7D18">
        <w:t>uitleg</w:t>
      </w:r>
      <w:r>
        <w:t xml:space="preserve">. </w:t>
      </w:r>
      <w:r w:rsidRPr="00FE2DF2">
        <w:t>SOLID</w:t>
      </w:r>
      <w:r w:rsidR="00FE2DF2" w:rsidRPr="00FE2DF2">
        <w:t xml:space="preserve"> is een acron</w:t>
      </w:r>
      <w:r w:rsidR="003F661E">
        <w:t>ie</w:t>
      </w:r>
      <w:r w:rsidR="00FE2DF2" w:rsidRPr="00FE2DF2">
        <w:t>m voor verschil</w:t>
      </w:r>
      <w:r w:rsidR="00FE2DF2">
        <w:t xml:space="preserve">lende principes, namelijk </w:t>
      </w:r>
      <w:r w:rsidR="00FE2DF2" w:rsidRPr="00FE2DF2">
        <w:t xml:space="preserve">SRP (Single </w:t>
      </w:r>
      <w:proofErr w:type="spellStart"/>
      <w:r w:rsidR="00FE2DF2" w:rsidRPr="00FE2DF2">
        <w:t>responsibility</w:t>
      </w:r>
      <w:proofErr w:type="spellEnd"/>
      <w:r w:rsidR="00FE2DF2" w:rsidRPr="00FE2DF2">
        <w:t xml:space="preserve"> </w:t>
      </w:r>
      <w:proofErr w:type="spellStart"/>
      <w:r w:rsidR="00FE2DF2" w:rsidRPr="00FE2DF2">
        <w:t>principle</w:t>
      </w:r>
      <w:proofErr w:type="spellEnd"/>
      <w:r w:rsidR="00FE2DF2" w:rsidRPr="00FE2DF2">
        <w:t xml:space="preserve">), </w:t>
      </w:r>
      <w:r w:rsidR="00FE2DF2">
        <w:t xml:space="preserve">dit wil zeggen dat elke klasse één specifieke verantwoordelijkheid moet hebben. </w:t>
      </w:r>
      <w:r w:rsidR="00FE2DF2" w:rsidRPr="00FE2DF2">
        <w:t xml:space="preserve">OCP (Open </w:t>
      </w:r>
      <w:proofErr w:type="spellStart"/>
      <w:r w:rsidR="00FE2DF2" w:rsidRPr="00FE2DF2">
        <w:t>closed</w:t>
      </w:r>
      <w:proofErr w:type="spellEnd"/>
      <w:r w:rsidR="00FE2DF2" w:rsidRPr="00FE2DF2">
        <w:t xml:space="preserve"> </w:t>
      </w:r>
      <w:proofErr w:type="spellStart"/>
      <w:r w:rsidR="00FE2DF2" w:rsidRPr="00FE2DF2">
        <w:t>principle</w:t>
      </w:r>
      <w:proofErr w:type="spellEnd"/>
      <w:r w:rsidR="00FE2DF2" w:rsidRPr="00FE2DF2">
        <w:t xml:space="preserve">) zegt dat een klasse moet </w:t>
      </w:r>
      <w:r w:rsidR="00FE2DF2">
        <w:t>open staan voor uitbreiding, maar gesloten voor wijz</w:t>
      </w:r>
      <w:r w:rsidR="00891507">
        <w:t>i</w:t>
      </w:r>
      <w:r w:rsidR="00FE2DF2">
        <w:t xml:space="preserve">gingen. </w:t>
      </w:r>
      <w:r w:rsidR="00FE2DF2" w:rsidRPr="00FE2DF2">
        <w:t>LSP (</w:t>
      </w:r>
      <w:proofErr w:type="spellStart"/>
      <w:r w:rsidR="00FE2DF2" w:rsidRPr="00FE2DF2">
        <w:t>Liskov</w:t>
      </w:r>
      <w:proofErr w:type="spellEnd"/>
      <w:r w:rsidR="00FE2DF2" w:rsidRPr="00FE2DF2">
        <w:t xml:space="preserve"> </w:t>
      </w:r>
      <w:proofErr w:type="spellStart"/>
      <w:r w:rsidR="00FE2DF2" w:rsidRPr="00FE2DF2">
        <w:t>substitution</w:t>
      </w:r>
      <w:proofErr w:type="spellEnd"/>
      <w:r w:rsidR="00FE2DF2" w:rsidRPr="00FE2DF2">
        <w:t xml:space="preserve"> </w:t>
      </w:r>
      <w:proofErr w:type="spellStart"/>
      <w:r w:rsidR="00FE2DF2" w:rsidRPr="00FE2DF2">
        <w:t>principle</w:t>
      </w:r>
      <w:proofErr w:type="spellEnd"/>
      <w:r w:rsidR="00FE2DF2" w:rsidRPr="00FE2DF2">
        <w:t>) wil dan weer zeggen dat e</w:t>
      </w:r>
      <w:r w:rsidR="00FE2DF2">
        <w:t xml:space="preserve">en subtype vervangbaar moet zijn door zijn supertype. </w:t>
      </w:r>
      <w:r w:rsidR="00FE2DF2" w:rsidRPr="00FE2DF2">
        <w:t xml:space="preserve">ISP (Interface </w:t>
      </w:r>
      <w:proofErr w:type="spellStart"/>
      <w:r w:rsidR="00FE2DF2" w:rsidRPr="00FE2DF2">
        <w:t>segregation</w:t>
      </w:r>
      <w:proofErr w:type="spellEnd"/>
      <w:r w:rsidR="00FE2DF2" w:rsidRPr="00FE2DF2">
        <w:t xml:space="preserve"> </w:t>
      </w:r>
      <w:proofErr w:type="spellStart"/>
      <w:r w:rsidR="00FE2DF2" w:rsidRPr="00FE2DF2">
        <w:t>principle</w:t>
      </w:r>
      <w:proofErr w:type="spellEnd"/>
      <w:r w:rsidR="00FE2DF2" w:rsidRPr="00FE2DF2">
        <w:t>) vertel</w:t>
      </w:r>
      <w:r w:rsidR="00853160">
        <w:t>t</w:t>
      </w:r>
      <w:r w:rsidR="00FE2DF2" w:rsidRPr="00FE2DF2">
        <w:t xml:space="preserve"> dat klanten niet afhankelijk mo</w:t>
      </w:r>
      <w:r w:rsidR="00FE2DF2">
        <w:t xml:space="preserve">gen zijn van een interface en je dus beter meerdere kleine interfaces maakt dan één grote interface. Als laatst is er </w:t>
      </w:r>
      <w:r w:rsidR="00FE2DF2" w:rsidRPr="00FE2DF2">
        <w:t>DIP (</w:t>
      </w:r>
      <w:proofErr w:type="spellStart"/>
      <w:r w:rsidR="00FE2DF2" w:rsidRPr="00FE2DF2">
        <w:t>Dependency</w:t>
      </w:r>
      <w:proofErr w:type="spellEnd"/>
      <w:r w:rsidR="00FE2DF2" w:rsidRPr="00FE2DF2">
        <w:t xml:space="preserve"> </w:t>
      </w:r>
      <w:proofErr w:type="spellStart"/>
      <w:r w:rsidR="00FE2DF2" w:rsidRPr="00FE2DF2">
        <w:t>inversion</w:t>
      </w:r>
      <w:proofErr w:type="spellEnd"/>
      <w:r w:rsidR="00FE2DF2" w:rsidRPr="00FE2DF2">
        <w:t xml:space="preserve"> </w:t>
      </w:r>
      <w:proofErr w:type="spellStart"/>
      <w:r w:rsidR="00FE2DF2" w:rsidRPr="00FE2DF2">
        <w:t>principle</w:t>
      </w:r>
      <w:proofErr w:type="spellEnd"/>
      <w:r w:rsidR="00FE2DF2" w:rsidRPr="00FE2DF2">
        <w:t>) wat w</w:t>
      </w:r>
      <w:r w:rsidR="00FE2DF2">
        <w:t>il zeggen dat een high level module niet afhankelijk mag zijn van een low level module.</w:t>
      </w:r>
    </w:p>
    <w:p w14:paraId="2FD09D3F" w14:textId="70F56D44" w:rsidR="00891507" w:rsidRDefault="00FE2DF2" w:rsidP="005C5840">
      <w:r>
        <w:t xml:space="preserve">Na het volgen van de SOLID cursus was er een grote Game of Goose oefening waar ik </w:t>
      </w:r>
      <w:r w:rsidR="00304CD9">
        <w:t xml:space="preserve">aan </w:t>
      </w:r>
      <w:r>
        <w:t xml:space="preserve">zoveel mogelijk SOLID principes moest voldoen. Hierbij moest ik een console ganzenbord maken vanaf nul door gebruik te maken van onder andere interfaces en abstracte klassen. Deze oefening is ook een aantal keer gecontroleerd door Tom om na te kijken </w:t>
      </w:r>
      <w:r w:rsidR="00891507">
        <w:t>d</w:t>
      </w:r>
      <w:r>
        <w:t>at ik de SOLID principes wel echt door had. Wanneer ze zagen dat ik dit onder de knie had kon ik doorgaan naar de volgende cursus.</w:t>
      </w:r>
    </w:p>
    <w:p w14:paraId="3060EE88" w14:textId="3A9C2FAA" w:rsidR="005C5840" w:rsidRDefault="00FE4DF8" w:rsidP="005C5840">
      <w:pPr>
        <w:pStyle w:val="Kop2"/>
      </w:pPr>
      <w:bookmarkStart w:id="18" w:name="_Toc187867308"/>
      <w:r>
        <w:rPr>
          <w:noProof/>
        </w:rPr>
        <w:lastRenderedPageBreak/>
        <mc:AlternateContent>
          <mc:Choice Requires="wps">
            <w:drawing>
              <wp:anchor distT="0" distB="0" distL="114300" distR="114300" simplePos="0" relativeHeight="251668480" behindDoc="0" locked="0" layoutInCell="1" allowOverlap="1" wp14:anchorId="73855760" wp14:editId="11906611">
                <wp:simplePos x="0" y="0"/>
                <wp:positionH relativeFrom="margin">
                  <wp:align>right</wp:align>
                </wp:positionH>
                <wp:positionV relativeFrom="paragraph">
                  <wp:posOffset>3390265</wp:posOffset>
                </wp:positionV>
                <wp:extent cx="5760720" cy="635"/>
                <wp:effectExtent l="0" t="0" r="0" b="0"/>
                <wp:wrapTopAndBottom/>
                <wp:docPr id="1718857019"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035233" w14:textId="01BD22BE" w:rsidR="00A11A34" w:rsidRPr="00972FBE" w:rsidRDefault="00A11A34" w:rsidP="00A11A34">
                            <w:pPr>
                              <w:pStyle w:val="Bijschrift"/>
                              <w:rPr>
                                <w:sz w:val="20"/>
                              </w:rPr>
                            </w:pPr>
                            <w:r>
                              <w:t xml:space="preserve">Figuur </w:t>
                            </w:r>
                            <w:r>
                              <w:fldChar w:fldCharType="begin"/>
                            </w:r>
                            <w:r>
                              <w:instrText xml:space="preserve"> SEQ Figuur \* ARABIC </w:instrText>
                            </w:r>
                            <w:r>
                              <w:fldChar w:fldCharType="separate"/>
                            </w:r>
                            <w:r w:rsidR="008D628E">
                              <w:rPr>
                                <w:noProof/>
                              </w:rPr>
                              <w:t>5</w:t>
                            </w:r>
                            <w:r>
                              <w:fldChar w:fldCharType="end"/>
                            </w:r>
                            <w:r>
                              <w:t xml:space="preserve">: </w:t>
                            </w:r>
                            <w:r w:rsidRPr="00FD2767">
                              <w:t xml:space="preserve">Game of </w:t>
                            </w:r>
                            <w:r w:rsidRPr="00FD2767">
                              <w:t>goose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55760" id="_x0000_s1027" type="#_x0000_t202" style="position:absolute;left:0;text-align:left;margin-left:402.4pt;margin-top:266.95pt;width:453.6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" stroked="f">
                <v:textbox style="mso-fit-shape-to-text:t" inset="0,0,0,0">
                  <w:txbxContent>
                    <w:p w14:paraId="49035233" w14:textId="01BD22BE" w:rsidR="00A11A34" w:rsidRPr="00972FBE" w:rsidRDefault="00A11A34" w:rsidP="00A11A34">
                      <w:pPr>
                        <w:pStyle w:val="Bijschrift"/>
                        <w:rPr>
                          <w:sz w:val="20"/>
                        </w:rPr>
                      </w:pPr>
                      <w:r>
                        <w:t xml:space="preserve">Figuur </w:t>
                      </w:r>
                      <w:r>
                        <w:fldChar w:fldCharType="begin"/>
                      </w:r>
                      <w:r>
                        <w:instrText xml:space="preserve"> SEQ Figuur \* ARABIC </w:instrText>
                      </w:r>
                      <w:r>
                        <w:fldChar w:fldCharType="separate"/>
                      </w:r>
                      <w:r w:rsidR="008D628E">
                        <w:rPr>
                          <w:noProof/>
                        </w:rPr>
                        <w:t>5</w:t>
                      </w:r>
                      <w:r>
                        <w:fldChar w:fldCharType="end"/>
                      </w:r>
                      <w:r>
                        <w:t xml:space="preserve">: </w:t>
                      </w:r>
                      <w:r w:rsidRPr="00FD2767">
                        <w:t xml:space="preserve">Game of </w:t>
                      </w:r>
                      <w:r w:rsidRPr="00FD2767">
                        <w:t>goose</w:t>
                      </w:r>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54B6775C" wp14:editId="48EED45E">
            <wp:simplePos x="0" y="0"/>
            <wp:positionH relativeFrom="margin">
              <wp:posOffset>0</wp:posOffset>
            </wp:positionH>
            <wp:positionV relativeFrom="paragraph">
              <wp:posOffset>0</wp:posOffset>
            </wp:positionV>
            <wp:extent cx="5760720" cy="3337560"/>
            <wp:effectExtent l="0" t="0" r="7620" b="0"/>
            <wp:wrapSquare wrapText="bothSides"/>
            <wp:docPr id="1100946823" name="Afbeelding 2"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46823" name="Afbeelding 2" descr="Afbeelding met tekst, elektronica, schermopname, softwar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C5840">
        <w:t>TypeScript</w:t>
      </w:r>
      <w:proofErr w:type="spellEnd"/>
      <w:r w:rsidR="005E0AB3">
        <w:t xml:space="preserve"> </w:t>
      </w:r>
      <w:proofErr w:type="spellStart"/>
      <w:r w:rsidR="005E0AB3">
        <w:t>fundamentals</w:t>
      </w:r>
      <w:bookmarkEnd w:id="18"/>
      <w:proofErr w:type="spellEnd"/>
    </w:p>
    <w:p w14:paraId="68B39FA5" w14:textId="74A6B017" w:rsidR="005C5840" w:rsidRDefault="009177B4" w:rsidP="005C5840">
      <w:r>
        <w:t xml:space="preserve">Om mijn </w:t>
      </w:r>
      <w:proofErr w:type="spellStart"/>
      <w:r>
        <w:t>TypeScript</w:t>
      </w:r>
      <w:proofErr w:type="spellEnd"/>
      <w:r>
        <w:t xml:space="preserve"> kennis nog wat op te frissen waren er</w:t>
      </w:r>
      <w:r w:rsidR="00FE4DF8">
        <w:t xml:space="preserve"> een</w:t>
      </w:r>
      <w:r>
        <w:t xml:space="preserve"> aantal oefeningen voorzien. Ditmaal zonder een online cursus, moest ik een tiental kleine oefeningen op een pure manier maken</w:t>
      </w:r>
      <w:r w:rsidR="00867270">
        <w:t>. Er werd een start bestand voorzien waar ik op mijn beurt interfaces moest aanmaken om de voorziene data te kunne</w:t>
      </w:r>
      <w:r w:rsidR="00FE4DF8">
        <w:t>n</w:t>
      </w:r>
      <w:r w:rsidR="00867270">
        <w:t xml:space="preserve"> gebruiken. Waarna ik met zo min mogelijk </w:t>
      </w:r>
      <w:proofErr w:type="spellStart"/>
      <w:r w:rsidR="00867270">
        <w:t>if-else</w:t>
      </w:r>
      <w:proofErr w:type="spellEnd"/>
      <w:r w:rsidR="00867270">
        <w:t xml:space="preserve"> en </w:t>
      </w:r>
      <w:proofErr w:type="spellStart"/>
      <w:r w:rsidR="00867270">
        <w:t>for</w:t>
      </w:r>
      <w:proofErr w:type="spellEnd"/>
      <w:r w:rsidR="00867270">
        <w:t xml:space="preserve"> loops de oefeningen moest maken.</w:t>
      </w:r>
    </w:p>
    <w:p w14:paraId="20148FF3" w14:textId="69A3F2F1" w:rsidR="00E36531" w:rsidRDefault="005E0AB3" w:rsidP="00E36531">
      <w:pPr>
        <w:pStyle w:val="Kop2"/>
      </w:pPr>
      <w:bookmarkStart w:id="19" w:name="_Toc187867309"/>
      <w:r>
        <w:t>CI pipeline</w:t>
      </w:r>
      <w:bookmarkEnd w:id="19"/>
    </w:p>
    <w:p w14:paraId="4A1F3F74" w14:textId="04FBDD14" w:rsidR="00E36531" w:rsidRDefault="00867270" w:rsidP="00E36531">
      <w:r>
        <w:t xml:space="preserve">Bij dit onderdeel van de cursussen moest ik, zoals je al verwacht, </w:t>
      </w:r>
      <w:r w:rsidR="000B79D4">
        <w:t>een CI pipeline maken. Dit heb ik gedaan via GitHub actions om voor zowel de Game of Goose oefening, als de typescript oefeningen de gemaakte testen te laten lopen in de pipeline. Dit natuurlijk met de bedoeling om in het echte project een pipeline te maken om op deze manier altijd automatisch testen te laten lopen.</w:t>
      </w:r>
    </w:p>
    <w:p w14:paraId="36715B10" w14:textId="22A820F3" w:rsidR="00E36531" w:rsidRDefault="00E36531" w:rsidP="00E36531">
      <w:pPr>
        <w:pStyle w:val="Kop2"/>
      </w:pPr>
      <w:bookmarkStart w:id="20" w:name="_Toc187867310"/>
      <w:r>
        <w:t xml:space="preserve">Clean </w:t>
      </w:r>
      <w:proofErr w:type="spellStart"/>
      <w:r>
        <w:t>architecture</w:t>
      </w:r>
      <w:bookmarkEnd w:id="20"/>
      <w:proofErr w:type="spellEnd"/>
    </w:p>
    <w:p w14:paraId="04EA5449" w14:textId="64E97CA4" w:rsidR="000B79D4" w:rsidRPr="000B79D4" w:rsidRDefault="000B79D4" w:rsidP="000B79D4">
      <w:r>
        <w:t xml:space="preserve">De laatste cursus waar ik aan was gestart was die over clean </w:t>
      </w:r>
      <w:proofErr w:type="spellStart"/>
      <w:r>
        <w:t>architecture</w:t>
      </w:r>
      <w:proofErr w:type="spellEnd"/>
      <w:r w:rsidR="00A35A0D">
        <w:t xml:space="preserve"> (Peeters</w:t>
      </w:r>
      <w:r w:rsidR="00E6741E">
        <w:t xml:space="preserve"> &amp; </w:t>
      </w:r>
      <w:r w:rsidR="00A35A0D">
        <w:t xml:space="preserve">Boeijen, </w:t>
      </w:r>
      <w:proofErr w:type="spellStart"/>
      <w:r w:rsidR="00A35A0D">
        <w:t>z.d.</w:t>
      </w:r>
      <w:proofErr w:type="spellEnd"/>
      <w:r w:rsidR="00A35A0D" w:rsidRPr="00A43AD1">
        <w:t>)</w:t>
      </w:r>
      <w:r>
        <w:t>, deze cursus</w:t>
      </w:r>
      <w:r w:rsidR="00FE4DF8">
        <w:t xml:space="preserve"> was</w:t>
      </w:r>
      <w:r>
        <w:t xml:space="preserve"> wel wat ouder, maar het principe over clean </w:t>
      </w:r>
      <w:proofErr w:type="spellStart"/>
      <w:r>
        <w:t>architecture</w:t>
      </w:r>
      <w:proofErr w:type="spellEnd"/>
      <w:r>
        <w:t xml:space="preserve"> bleef </w:t>
      </w:r>
      <w:r w:rsidR="00304CD9">
        <w:t>hetzelfde</w:t>
      </w:r>
      <w:r>
        <w:t xml:space="preserve">. Dit was nodig omdat ik bij het opzetten van de </w:t>
      </w:r>
      <w:proofErr w:type="spellStart"/>
      <w:r>
        <w:t>back</w:t>
      </w:r>
      <w:r w:rsidR="00B1339E">
        <w:t>-end</w:t>
      </w:r>
      <w:proofErr w:type="spellEnd"/>
      <w:r w:rsidR="00B1339E">
        <w:t xml:space="preserve"> </w:t>
      </w:r>
      <w:r w:rsidR="00A203A9">
        <w:t xml:space="preserve">gebruik moest maken van deze architectuur. Ik had uiteindelijk niet heel de cursus afgemaakt omdat ik moest starten aan de analyse van het project. Uiteraard wel enkel wanneer ik een goed gevoel had over mijn kennis in verband met de clean </w:t>
      </w:r>
      <w:proofErr w:type="spellStart"/>
      <w:r w:rsidR="00A203A9">
        <w:t>architecture</w:t>
      </w:r>
      <w:proofErr w:type="spellEnd"/>
      <w:r w:rsidR="00A203A9">
        <w:t>.</w:t>
      </w:r>
    </w:p>
    <w:p w14:paraId="6A211860" w14:textId="7538E620" w:rsidR="006D5A50" w:rsidRDefault="006D5A50" w:rsidP="006D5A50">
      <w:pPr>
        <w:pStyle w:val="Kop1"/>
      </w:pPr>
      <w:bookmarkStart w:id="21" w:name="_Toc187867311"/>
      <w:r>
        <w:lastRenderedPageBreak/>
        <w:t>Analyse</w:t>
      </w:r>
      <w:bookmarkEnd w:id="21"/>
    </w:p>
    <w:p w14:paraId="38A7BE21" w14:textId="565AA029" w:rsidR="006D5A50" w:rsidRDefault="00CA2907" w:rsidP="006D5A50">
      <w:r>
        <w:t xml:space="preserve">Voor ik echt kon starten met het programmeren </w:t>
      </w:r>
      <w:r w:rsidR="0058586B">
        <w:t>van het</w:t>
      </w:r>
      <w:r>
        <w:t xml:space="preserve"> project heb ik ee</w:t>
      </w:r>
      <w:r w:rsidR="0058586B">
        <w:t>rst een zeer gedetailleerde analyse gemaakt. In deze analyse ben ik over elk aspect van het project gegaan om op deze manier goed voorbereid te zijn.</w:t>
      </w:r>
      <w:r w:rsidR="0006532C">
        <w:t xml:space="preserve"> Deze analyse heeft een zestal weken geduurd en is gedurende deze tijd van een simpele oppervlakkige analyse geëvolueerd naar een gedetailleerde en uitgebreide analyse.</w:t>
      </w:r>
      <w:r w:rsidR="00B03364">
        <w:t xml:space="preserve"> Uiteraard met hulp en feedback van Jef en Ive.</w:t>
      </w:r>
      <w:r w:rsidR="00FB3E1C">
        <w:t xml:space="preserve"> Zij hebben tijdens de wekelijkse meetings verschillende aanpassingen en uitbreidingen doorgegeven aan mij</w:t>
      </w:r>
      <w:r w:rsidR="00384808">
        <w:t>,</w:t>
      </w:r>
      <w:r w:rsidR="00FB3E1C">
        <w:t xml:space="preserve"> die ik op mijn beurt op de juiste manier implementeerde.</w:t>
      </w:r>
    </w:p>
    <w:p w14:paraId="0EDA3ACA" w14:textId="45495557" w:rsidR="0058586B" w:rsidRDefault="0058586B" w:rsidP="0058586B">
      <w:pPr>
        <w:pStyle w:val="Kop2"/>
      </w:pPr>
      <w:bookmarkStart w:id="22" w:name="_Toc187867312"/>
      <w:r>
        <w:t>Waarom</w:t>
      </w:r>
      <w:bookmarkEnd w:id="22"/>
    </w:p>
    <w:p w14:paraId="3DF9D8B4" w14:textId="7AC4501A" w:rsidR="0058586B" w:rsidRDefault="0058586B" w:rsidP="0058586B">
      <w:r>
        <w:t xml:space="preserve">Een analyse is altijd belangrijk voor het starten aan een project, maar voor dit project was het nog belangrijker. Dit komt omdat </w:t>
      </w:r>
      <w:r w:rsidR="00631A96">
        <w:t>er na mijn stage nog aan dit project gaat verder gewerkt worden. Voor deze reden moest de analyse enorm gedetailleerd zijn zodat de werknemer die in de toekomst aan dit project gaat werken ook duidelijk weet wat het doel en de visie van het project was.</w:t>
      </w:r>
    </w:p>
    <w:p w14:paraId="758AF246" w14:textId="7D2C85A7" w:rsidR="00631A96" w:rsidRDefault="00631A96" w:rsidP="0058586B">
      <w:r>
        <w:t xml:space="preserve">Ook vond Ive deze analyse super belangrijk omdat dit ervoor zorgt dat het programmeren van de echte applicatie een heel stuk vlotter gaat. Dit komt omdat er over elk aspect van de applicatie al is nagedacht. Zo moest ik bijvoorbeeld tijdens het programmeren niet meer zoeken naar welke </w:t>
      </w:r>
      <w:proofErr w:type="spellStart"/>
      <w:r>
        <w:t>libraries</w:t>
      </w:r>
      <w:proofErr w:type="spellEnd"/>
      <w:r>
        <w:t xml:space="preserve"> ik moest gebruiken. Dit was allemaal al onderzocht in de analyse waardoor ik het een stuk eenvoudiger kon implementeren.</w:t>
      </w:r>
    </w:p>
    <w:p w14:paraId="25236365" w14:textId="113556FF" w:rsidR="0058586B" w:rsidRDefault="0058586B" w:rsidP="0058586B">
      <w:pPr>
        <w:pStyle w:val="Kop2"/>
      </w:pPr>
      <w:bookmarkStart w:id="23" w:name="_Toc187867313"/>
      <w:r>
        <w:t>Hoe</w:t>
      </w:r>
      <w:bookmarkEnd w:id="23"/>
    </w:p>
    <w:p w14:paraId="1B6812A7" w14:textId="58180E94" w:rsidR="0058586B" w:rsidRDefault="00BB39E8" w:rsidP="0058586B">
      <w:r>
        <w:t>Om de analyse te maken ben ik gestart met een hoofding</w:t>
      </w:r>
      <w:r w:rsidR="00E8304A">
        <w:t xml:space="preserve"> te</w:t>
      </w:r>
      <w:r>
        <w:t xml:space="preserve"> maken voor elk</w:t>
      </w:r>
      <w:r w:rsidR="0006532C">
        <w:t xml:space="preserve"> component </w:t>
      </w:r>
      <w:r>
        <w:t xml:space="preserve">van de applicatie. Dit gaat niet alleen over functionele </w:t>
      </w:r>
      <w:r w:rsidR="0006532C">
        <w:t>componenten</w:t>
      </w:r>
      <w:r>
        <w:t xml:space="preserve"> zoals een beheer pagina, maar ook over bijvoorbeeld de hosting en beveiliging van de applicatie.</w:t>
      </w:r>
    </w:p>
    <w:p w14:paraId="401E1D26" w14:textId="5E5121FB" w:rsidR="00B03364" w:rsidRDefault="00FC6219" w:rsidP="0058586B">
      <w:r>
        <w:t>Vervolgens heb ik voor elk</w:t>
      </w:r>
      <w:r w:rsidR="0006532C">
        <w:t>e component</w:t>
      </w:r>
      <w:r>
        <w:t xml:space="preserve"> de analyse nog</w:t>
      </w:r>
      <w:r w:rsidR="0006532C">
        <w:t xml:space="preserve"> in</w:t>
      </w:r>
      <w:r>
        <w:t xml:space="preserve"> drie andere onderverdelingen </w:t>
      </w:r>
      <w:r w:rsidR="0006532C">
        <w:t>verdeeld</w:t>
      </w:r>
      <w:r>
        <w:t xml:space="preserve">, namelijk </w:t>
      </w:r>
      <w:r w:rsidRPr="00FC6219">
        <w:rPr>
          <w:i/>
          <w:iCs/>
        </w:rPr>
        <w:t>Waarom</w:t>
      </w:r>
      <w:r>
        <w:t xml:space="preserve">, </w:t>
      </w:r>
      <w:r w:rsidRPr="00FC6219">
        <w:rPr>
          <w:i/>
          <w:iCs/>
        </w:rPr>
        <w:t>Wat</w:t>
      </w:r>
      <w:r>
        <w:t xml:space="preserve"> en </w:t>
      </w:r>
      <w:r w:rsidRPr="00FC6219">
        <w:rPr>
          <w:i/>
          <w:iCs/>
        </w:rPr>
        <w:t>Hoe</w:t>
      </w:r>
      <w:r>
        <w:t xml:space="preserve">. Het </w:t>
      </w:r>
      <w:r w:rsidRPr="00FC6219">
        <w:rPr>
          <w:i/>
          <w:iCs/>
        </w:rPr>
        <w:t>waarom</w:t>
      </w:r>
      <w:r>
        <w:t xml:space="preserve"> en </w:t>
      </w:r>
      <w:r w:rsidRPr="00FC6219">
        <w:rPr>
          <w:i/>
          <w:iCs/>
        </w:rPr>
        <w:t>wat</w:t>
      </w:r>
      <w:r>
        <w:t xml:space="preserve"> gedeelte </w:t>
      </w:r>
      <w:r w:rsidR="0006532C">
        <w:t>was</w:t>
      </w:r>
      <w:r>
        <w:t xml:space="preserve"> </w:t>
      </w:r>
      <w:r w:rsidR="0006532C">
        <w:t>vrij</w:t>
      </w:r>
      <w:r>
        <w:t xml:space="preserve"> vanzelfsprekend</w:t>
      </w:r>
      <w:r w:rsidR="0006532C">
        <w:t xml:space="preserve">. Het </w:t>
      </w:r>
      <w:r w:rsidR="0006532C" w:rsidRPr="0006532C">
        <w:rPr>
          <w:i/>
          <w:iCs/>
        </w:rPr>
        <w:t>waarom</w:t>
      </w:r>
      <w:r w:rsidR="0006532C">
        <w:t xml:space="preserve"> gedeelte bestond enkel uit een uitleg waarom deze component nodig en belangrijk was voor het uitwerken van een goed project. </w:t>
      </w:r>
      <w:r w:rsidR="00B03364">
        <w:t xml:space="preserve">Het echte pad dat de gebruiker zou nemen of kunnen nemen werd dan weer uitgelegd in het </w:t>
      </w:r>
      <w:r w:rsidR="00B03364" w:rsidRPr="00B03364">
        <w:rPr>
          <w:i/>
          <w:iCs/>
        </w:rPr>
        <w:t>wat</w:t>
      </w:r>
      <w:r w:rsidR="00B03364">
        <w:t xml:space="preserve"> onderdeel. Dit werd gedaan aan de hand van prototypes die ik doorheen de weg had gemaakt.</w:t>
      </w:r>
    </w:p>
    <w:p w14:paraId="345EE675" w14:textId="46551A31" w:rsidR="002048F8" w:rsidRDefault="00B03364" w:rsidP="0058586B">
      <w:r>
        <w:t>H</w:t>
      </w:r>
      <w:r w:rsidR="00FC6219">
        <w:t xml:space="preserve">et </w:t>
      </w:r>
      <w:r w:rsidR="00FC6219" w:rsidRPr="00FC6219">
        <w:rPr>
          <w:i/>
          <w:iCs/>
        </w:rPr>
        <w:t>hoe</w:t>
      </w:r>
      <w:r w:rsidR="00FC6219">
        <w:t xml:space="preserve"> gedeelte</w:t>
      </w:r>
      <w:r w:rsidR="002048F8">
        <w:t xml:space="preserve"> </w:t>
      </w:r>
      <w:r>
        <w:t>bleek na verschillende versies</w:t>
      </w:r>
      <w:r w:rsidR="002048F8">
        <w:t xml:space="preserve"> een stuk moeilijker en gedetailleerder</w:t>
      </w:r>
      <w:r>
        <w:t xml:space="preserve"> te moeten zijn. </w:t>
      </w:r>
      <w:r w:rsidR="002048F8">
        <w:t xml:space="preserve">In dit </w:t>
      </w:r>
      <w:r w:rsidR="002048F8" w:rsidRPr="002048F8">
        <w:rPr>
          <w:i/>
          <w:iCs/>
        </w:rPr>
        <w:t>hoe</w:t>
      </w:r>
      <w:r w:rsidR="002048F8">
        <w:t xml:space="preserve"> gedeelte werd </w:t>
      </w:r>
      <w:r>
        <w:t xml:space="preserve">namelijk </w:t>
      </w:r>
      <w:r w:rsidR="002048F8">
        <w:t>de echte implementatie van d</w:t>
      </w:r>
      <w:r w:rsidR="0006532C">
        <w:t xml:space="preserve">eze component </w:t>
      </w:r>
      <w:r w:rsidR="002048F8">
        <w:t xml:space="preserve">uitgelegd. Dit wil zeggen dat ik voor bijvoorbeeld het login systeem stap voor stap heb uitgelegd hoe dit geïmplementeerd moest worden. Ook werd in dit onderdeel besproken welke bronnen en welke database tabellen we </w:t>
      </w:r>
      <w:r w:rsidR="00B41405">
        <w:t xml:space="preserve">nodig hadden. Hierna volgde nog een onderdeel over beveiligingsmaatregels en de audit </w:t>
      </w:r>
      <w:proofErr w:type="spellStart"/>
      <w:r w:rsidR="00B41405">
        <w:t>trail</w:t>
      </w:r>
      <w:proofErr w:type="spellEnd"/>
      <w:r w:rsidR="00B41405">
        <w:t xml:space="preserve">. </w:t>
      </w:r>
      <w:r w:rsidR="001C32BC">
        <w:t xml:space="preserve">Deze audit </w:t>
      </w:r>
      <w:proofErr w:type="spellStart"/>
      <w:r w:rsidR="001C32BC">
        <w:t>trail</w:t>
      </w:r>
      <w:proofErr w:type="spellEnd"/>
      <w:r w:rsidR="001C32BC">
        <w:t xml:space="preserve"> zou elke actie die een gebruiker deed opslaan in de database. Vooral de gebruiker, de actie en de datum en tijd waren het belangrijkste</w:t>
      </w:r>
      <w:r w:rsidR="006B1BB7">
        <w:t xml:space="preserve"> voor de audit </w:t>
      </w:r>
      <w:proofErr w:type="spellStart"/>
      <w:r w:rsidR="006B1BB7">
        <w:t>trail</w:t>
      </w:r>
      <w:proofErr w:type="spellEnd"/>
      <w:r w:rsidR="001C32BC">
        <w:t xml:space="preserve">, maar dit kon zo uitgebreid zijn als we </w:t>
      </w:r>
      <w:r w:rsidR="006C2367">
        <w:t>wilden</w:t>
      </w:r>
      <w:r w:rsidR="001C32BC">
        <w:t xml:space="preserve">. </w:t>
      </w:r>
      <w:r w:rsidR="00B41405">
        <w:t xml:space="preserve">Dit om ervoor te zorgen dat </w:t>
      </w:r>
      <w:r w:rsidR="00853160">
        <w:t>de</w:t>
      </w:r>
      <w:r w:rsidR="00B41405">
        <w:t xml:space="preserve"> webapplicatie zo veilig mogelijk </w:t>
      </w:r>
      <w:r w:rsidR="0006532C">
        <w:t xml:space="preserve">zou zijn en we </w:t>
      </w:r>
      <w:r w:rsidR="001C32BC">
        <w:t>op elk moment</w:t>
      </w:r>
      <w:r w:rsidR="0006532C">
        <w:t xml:space="preserve"> weten wat er in de applicatie gebeurde. Als laatst was er nog een onderdeel over waarom en hoe we deze component gingen testen.</w:t>
      </w:r>
    </w:p>
    <w:p w14:paraId="4B696CCB" w14:textId="77777777" w:rsidR="00B92E5E" w:rsidRDefault="00B92E5E">
      <w:pPr>
        <w:spacing w:after="0"/>
        <w:rPr>
          <w:b/>
          <w:bCs/>
          <w:iCs/>
          <w:sz w:val="24"/>
          <w:szCs w:val="28"/>
        </w:rPr>
      </w:pPr>
      <w:r>
        <w:br w:type="page"/>
      </w:r>
    </w:p>
    <w:p w14:paraId="5DDB1DA4" w14:textId="1D9A8192" w:rsidR="0058586B" w:rsidRDefault="0058586B" w:rsidP="0058586B">
      <w:pPr>
        <w:pStyle w:val="Kop2"/>
      </w:pPr>
      <w:bookmarkStart w:id="24" w:name="_Toc187867314"/>
      <w:r>
        <w:lastRenderedPageBreak/>
        <w:t>Prototypes</w:t>
      </w:r>
      <w:bookmarkEnd w:id="24"/>
    </w:p>
    <w:p w14:paraId="7682F2B4" w14:textId="510638BF" w:rsidR="0058586B" w:rsidRDefault="00B03364" w:rsidP="0058586B">
      <w:r>
        <w:t xml:space="preserve">Bij elke analyse horen natuurlijk ook prototypes om een beeld te vormen van het project. Dit heb ik dus ook gedaan door te starten met wat oppervlakkige en simpele (low </w:t>
      </w:r>
      <w:proofErr w:type="spellStart"/>
      <w:r>
        <w:t>fidelity</w:t>
      </w:r>
      <w:proofErr w:type="spellEnd"/>
      <w:r>
        <w:t>) prototypes om te kijken op welke manier ze de applicatie w</w:t>
      </w:r>
      <w:r w:rsidR="003521E1">
        <w:t>il</w:t>
      </w:r>
      <w:r>
        <w:t>den stijlen. Dit werd tijdens de wekelijkse stand-up meetings besproken om op deze manier elke week iets gedetailleerder op de prototypes in te gaan.</w:t>
      </w:r>
    </w:p>
    <w:p w14:paraId="71BA1AE4" w14:textId="27D30B14" w:rsidR="007C6150" w:rsidRDefault="00B92E5E" w:rsidP="0058586B">
      <w:r>
        <w:rPr>
          <w:noProof/>
        </w:rPr>
        <mc:AlternateContent>
          <mc:Choice Requires="wps">
            <w:drawing>
              <wp:anchor distT="0" distB="0" distL="114300" distR="114300" simplePos="0" relativeHeight="251672576" behindDoc="0" locked="0" layoutInCell="1" allowOverlap="1" wp14:anchorId="20CF376D" wp14:editId="697B63A5">
                <wp:simplePos x="0" y="0"/>
                <wp:positionH relativeFrom="margin">
                  <wp:align>center</wp:align>
                </wp:positionH>
                <wp:positionV relativeFrom="paragraph">
                  <wp:posOffset>4062730</wp:posOffset>
                </wp:positionV>
                <wp:extent cx="5532120" cy="635"/>
                <wp:effectExtent l="0" t="0" r="0" b="0"/>
                <wp:wrapSquare wrapText="bothSides"/>
                <wp:docPr id="1010987650" name="Tekstvak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4B87B137" w14:textId="6CD5C449" w:rsidR="00B92E5E" w:rsidRPr="00BB25CA" w:rsidRDefault="00B92E5E" w:rsidP="00B92E5E">
                            <w:pPr>
                              <w:pStyle w:val="Bijschrift"/>
                              <w:rPr>
                                <w:noProof/>
                                <w:sz w:val="20"/>
                              </w:rPr>
                            </w:pPr>
                            <w:r>
                              <w:t xml:space="preserve">Figuur </w:t>
                            </w:r>
                            <w:r>
                              <w:fldChar w:fldCharType="begin"/>
                            </w:r>
                            <w:r>
                              <w:instrText xml:space="preserve"> SEQ Figuur \* ARABIC </w:instrText>
                            </w:r>
                            <w:r>
                              <w:fldChar w:fldCharType="separate"/>
                            </w:r>
                            <w:r w:rsidR="008D628E">
                              <w:rPr>
                                <w:noProof/>
                              </w:rPr>
                              <w:t>6</w:t>
                            </w:r>
                            <w:r>
                              <w:fldChar w:fldCharType="end"/>
                            </w:r>
                            <w:r>
                              <w:t xml:space="preserve">: Prototype </w:t>
                            </w:r>
                            <w:r>
                              <w:t>History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F376D" id="_x0000_s1028" type="#_x0000_t202" style="position:absolute;margin-left:0;margin-top:319.9pt;width:435.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1SGQ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c18NqeQpNjtzSL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" stroked="f">
                <v:textbox style="mso-fit-shape-to-text:t" inset="0,0,0,0">
                  <w:txbxContent>
                    <w:p w14:paraId="4B87B137" w14:textId="6CD5C449" w:rsidR="00B92E5E" w:rsidRPr="00BB25CA" w:rsidRDefault="00B92E5E" w:rsidP="00B92E5E">
                      <w:pPr>
                        <w:pStyle w:val="Bijschrift"/>
                        <w:rPr>
                          <w:noProof/>
                          <w:sz w:val="20"/>
                        </w:rPr>
                      </w:pPr>
                      <w:r>
                        <w:t xml:space="preserve">Figuur </w:t>
                      </w:r>
                      <w:r>
                        <w:fldChar w:fldCharType="begin"/>
                      </w:r>
                      <w:r>
                        <w:instrText xml:space="preserve"> SEQ Figuur \* ARABIC </w:instrText>
                      </w:r>
                      <w:r>
                        <w:fldChar w:fldCharType="separate"/>
                      </w:r>
                      <w:r w:rsidR="008D628E">
                        <w:rPr>
                          <w:noProof/>
                        </w:rPr>
                        <w:t>6</w:t>
                      </w:r>
                      <w:r>
                        <w:fldChar w:fldCharType="end"/>
                      </w:r>
                      <w:r>
                        <w:t xml:space="preserve">: Prototype </w:t>
                      </w:r>
                      <w:r>
                        <w:t>History pagina</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5FE9C366" wp14:editId="4DE646A1">
            <wp:simplePos x="0" y="0"/>
            <wp:positionH relativeFrom="margin">
              <wp:align>center</wp:align>
            </wp:positionH>
            <wp:positionV relativeFrom="paragraph">
              <wp:posOffset>901700</wp:posOffset>
            </wp:positionV>
            <wp:extent cx="5532120" cy="3111500"/>
            <wp:effectExtent l="0" t="0" r="0" b="0"/>
            <wp:wrapSquare wrapText="bothSides"/>
            <wp:docPr id="1819817757" name="Afbeelding 1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7757" name="Afbeelding 12" descr="Afbeelding met tekst, schermopname, software, Computerpictogram&#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212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B99">
        <w:t>Door de weken heen, na meerdere aanpassingen zijn er dan toch prototypes uitgekomen voor elke pagina</w:t>
      </w:r>
      <w:r w:rsidR="00FB3E1C">
        <w:t>.</w:t>
      </w:r>
      <w:r w:rsidR="007C6150">
        <w:t xml:space="preserve"> Zo kan je hier het prototype zien van de </w:t>
      </w:r>
      <w:proofErr w:type="spellStart"/>
      <w:r w:rsidR="007C6150" w:rsidRPr="007C6150">
        <w:rPr>
          <w:i/>
          <w:iCs/>
        </w:rPr>
        <w:t>History</w:t>
      </w:r>
      <w:proofErr w:type="spellEnd"/>
      <w:r w:rsidR="007C6150">
        <w:t xml:space="preserve"> pagina, daaronder kan je dan de echte uitgewerkte pagina zie</w:t>
      </w:r>
      <w:r w:rsidR="00853160">
        <w:t>n</w:t>
      </w:r>
      <w:r w:rsidR="007C6150">
        <w:t>. Dat maakt extra duidelijk hoe belangrijk en handig prototypes zijn, ze zijn als het ware de plattegrond van het uiteindelijke resultaat.</w:t>
      </w:r>
      <w:r>
        <w:t xml:space="preserve"> Natuurlijk mag dit resultaat afwijken van het prototype, het is gewoon een goede basis.</w:t>
      </w:r>
    </w:p>
    <w:p w14:paraId="376F8FF4" w14:textId="2F1A962F" w:rsidR="005D6726" w:rsidRDefault="00B92E5E" w:rsidP="005E75E8">
      <w:pPr>
        <w:tabs>
          <w:tab w:val="left" w:pos="3396"/>
        </w:tabs>
      </w:pPr>
      <w:r>
        <w:rPr>
          <w:noProof/>
        </w:rPr>
        <mc:AlternateContent>
          <mc:Choice Requires="wps">
            <w:drawing>
              <wp:anchor distT="0" distB="0" distL="114300" distR="114300" simplePos="0" relativeHeight="251674624" behindDoc="0" locked="0" layoutInCell="1" allowOverlap="1" wp14:anchorId="2A0056B4" wp14:editId="1C481498">
                <wp:simplePos x="0" y="0"/>
                <wp:positionH relativeFrom="column">
                  <wp:posOffset>118110</wp:posOffset>
                </wp:positionH>
                <wp:positionV relativeFrom="paragraph">
                  <wp:posOffset>6236970</wp:posOffset>
                </wp:positionV>
                <wp:extent cx="5524500" cy="635"/>
                <wp:effectExtent l="0" t="0" r="0" b="0"/>
                <wp:wrapSquare wrapText="bothSides"/>
                <wp:docPr id="2035262852" name="Tekstvak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0C62C28A" w14:textId="7B8CB100" w:rsidR="00B92E5E" w:rsidRPr="00B92E5E" w:rsidRDefault="00B92E5E" w:rsidP="00B92E5E">
                            <w:pPr>
                              <w:pStyle w:val="Bijschrift"/>
                            </w:pPr>
                            <w:r>
                              <w:t xml:space="preserve">Figuur </w:t>
                            </w:r>
                            <w:r>
                              <w:fldChar w:fldCharType="begin"/>
                            </w:r>
                            <w:r>
                              <w:instrText xml:space="preserve"> SEQ Figuur \* ARABIC </w:instrText>
                            </w:r>
                            <w:r>
                              <w:fldChar w:fldCharType="separate"/>
                            </w:r>
                            <w:r w:rsidR="008D628E">
                              <w:rPr>
                                <w:noProof/>
                              </w:rPr>
                              <w:t>7</w:t>
                            </w:r>
                            <w:r>
                              <w:fldChar w:fldCharType="end"/>
                            </w:r>
                            <w:r>
                              <w:t xml:space="preserve">: Uitgewerkte </w:t>
                            </w:r>
                            <w:r>
                              <w:t>History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056B4" id="_x0000_s1029" type="#_x0000_t202" style="position:absolute;margin-left:9.3pt;margin-top:491.1pt;width:4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Cx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nHxZ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" stroked="f">
                <v:textbox style="mso-fit-shape-to-text:t" inset="0,0,0,0">
                  <w:txbxContent>
                    <w:p w14:paraId="0C62C28A" w14:textId="7B8CB100" w:rsidR="00B92E5E" w:rsidRPr="00B92E5E" w:rsidRDefault="00B92E5E" w:rsidP="00B92E5E">
                      <w:pPr>
                        <w:pStyle w:val="Bijschrift"/>
                      </w:pPr>
                      <w:r>
                        <w:t xml:space="preserve">Figuur </w:t>
                      </w:r>
                      <w:r>
                        <w:fldChar w:fldCharType="begin"/>
                      </w:r>
                      <w:r>
                        <w:instrText xml:space="preserve"> SEQ Figuur \* ARABIC </w:instrText>
                      </w:r>
                      <w:r>
                        <w:fldChar w:fldCharType="separate"/>
                      </w:r>
                      <w:r w:rsidR="008D628E">
                        <w:rPr>
                          <w:noProof/>
                        </w:rPr>
                        <w:t>7</w:t>
                      </w:r>
                      <w:r>
                        <w:fldChar w:fldCharType="end"/>
                      </w:r>
                      <w:r>
                        <w:t xml:space="preserve">: Uitgewerkte </w:t>
                      </w:r>
                      <w:r>
                        <w:t>History pagina</w:t>
                      </w:r>
                    </w:p>
                  </w:txbxContent>
                </v:textbox>
                <w10:wrap type="square"/>
              </v:shape>
            </w:pict>
          </mc:Fallback>
        </mc:AlternateContent>
      </w:r>
      <w:r>
        <w:rPr>
          <w:noProof/>
        </w:rPr>
        <w:drawing>
          <wp:anchor distT="0" distB="0" distL="114300" distR="114300" simplePos="0" relativeHeight="251670528" behindDoc="0" locked="0" layoutInCell="1" allowOverlap="1" wp14:anchorId="67BCB4CF" wp14:editId="5EF3E6B3">
            <wp:simplePos x="0" y="0"/>
            <wp:positionH relativeFrom="margin">
              <wp:align>center</wp:align>
            </wp:positionH>
            <wp:positionV relativeFrom="paragraph">
              <wp:posOffset>3446780</wp:posOffset>
            </wp:positionV>
            <wp:extent cx="5524500" cy="2733040"/>
            <wp:effectExtent l="0" t="0" r="0" b="0"/>
            <wp:wrapSquare wrapText="bothSides"/>
            <wp:docPr id="1197517855" name="Afbeelding 13"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7855" name="Afbeelding 13" descr="Afbeelding met tekst, schermopname, Perceel, lijn&#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75941" w14:textId="5B9E449C" w:rsidR="005E75E8" w:rsidRDefault="005E75E8" w:rsidP="005E75E8">
      <w:pPr>
        <w:tabs>
          <w:tab w:val="left" w:pos="3396"/>
        </w:tabs>
      </w:pPr>
    </w:p>
    <w:p w14:paraId="2B8CB8D6" w14:textId="65199F2B" w:rsidR="0058586B" w:rsidRDefault="0058586B" w:rsidP="0058586B">
      <w:pPr>
        <w:pStyle w:val="Kop2"/>
      </w:pPr>
      <w:bookmarkStart w:id="25" w:name="_Toc187867315"/>
      <w:r>
        <w:lastRenderedPageBreak/>
        <w:t>Datamodel</w:t>
      </w:r>
      <w:bookmarkEnd w:id="25"/>
    </w:p>
    <w:p w14:paraId="58540DC8" w14:textId="76BBE827" w:rsidR="0058586B" w:rsidRDefault="00B92E5E" w:rsidP="0058586B">
      <w:r>
        <w:t xml:space="preserve">Ook het datamodel </w:t>
      </w:r>
      <w:r w:rsidR="00A87A38">
        <w:t xml:space="preserve">was een enorm belangrijk onderdeel van de analyse, het </w:t>
      </w:r>
      <w:r>
        <w:t>maken</w:t>
      </w:r>
      <w:r w:rsidR="00A87A38">
        <w:t xml:space="preserve"> van een correct datamodel</w:t>
      </w:r>
      <w:r>
        <w:t xml:space="preserve"> was</w:t>
      </w:r>
      <w:r w:rsidR="00A87A38">
        <w:t xml:space="preserve"> echter wel</w:t>
      </w:r>
      <w:r>
        <w:t xml:space="preserve"> een enorme opgave</w:t>
      </w:r>
      <w:r w:rsidR="00A87A38">
        <w:t>. Het datamodel was gestart als een simpel model met een vijftal tabellen wat na heel wat aanpassingen en overleggen met een colleg</w:t>
      </w:r>
      <w:r w:rsidR="00AE0CD2">
        <w:t xml:space="preserve">a, </w:t>
      </w:r>
      <w:proofErr w:type="spellStart"/>
      <w:r w:rsidR="00AE0CD2">
        <w:t>Derre</w:t>
      </w:r>
      <w:proofErr w:type="spellEnd"/>
      <w:r w:rsidR="00AE0CD2">
        <w:t xml:space="preserve"> Evers,</w:t>
      </w:r>
      <w:r w:rsidR="00A87A38">
        <w:t xml:space="preserve"> is getransformeerd naar een volwaardig datamodel voor een “typisch administratief systeem”.</w:t>
      </w:r>
    </w:p>
    <w:p w14:paraId="2A9AEE4B" w14:textId="1E001B51" w:rsidR="00C32262" w:rsidRDefault="00A87A38" w:rsidP="0058586B">
      <w:r>
        <w:t>Dit komt vooral door de uitleg die Ive</w:t>
      </w:r>
      <w:r w:rsidR="009E3EA6">
        <w:t xml:space="preserve"> gaf</w:t>
      </w:r>
      <w:r>
        <w:t xml:space="preserve"> tijdens de </w:t>
      </w:r>
      <w:r w:rsidR="009E3EA6">
        <w:t xml:space="preserve">infosessie over datamodelleren. Dit soort infosessie/opleiding gebeurt vaker bij </w:t>
      </w:r>
      <w:proofErr w:type="spellStart"/>
      <w:r w:rsidR="009E3EA6">
        <w:t>dotNET</w:t>
      </w:r>
      <w:proofErr w:type="spellEnd"/>
      <w:r w:rsidR="009E3EA6">
        <w:t xml:space="preserve"> lab om op deze manier toch op de hoogte te blijven van bijvoorbeeld nieuwe technologieën.</w:t>
      </w:r>
    </w:p>
    <w:p w14:paraId="2D729F33" w14:textId="665CBEED" w:rsidR="00C32262" w:rsidRDefault="00C32262" w:rsidP="0058586B">
      <w:r>
        <w:t>Zoals je op onderstaande afbeelding kan zien is het een enorm groot model geworden wat niet meer lijkt op iets wat we tijdens de opleiding zagen. Dit komt omdat dit een model is zonder context, dat is een zeer belangrijk aspect van een datamodel voor een typisch administratief systeem. Dit wil zeggen dat het voor verschillende doeleinde</w:t>
      </w:r>
      <w:r w:rsidR="00853160">
        <w:t>n</w:t>
      </w:r>
      <w:r>
        <w:t xml:space="preserve"> gebruikt kan worden, zo zie je dat we geen </w:t>
      </w:r>
      <w:r w:rsidRPr="00C32262">
        <w:rPr>
          <w:i/>
          <w:iCs/>
        </w:rPr>
        <w:t>User</w:t>
      </w:r>
      <w:r>
        <w:t xml:space="preserve"> en </w:t>
      </w:r>
      <w:r w:rsidRPr="00C32262">
        <w:rPr>
          <w:i/>
          <w:iCs/>
        </w:rPr>
        <w:t>Client</w:t>
      </w:r>
      <w:r>
        <w:t xml:space="preserve"> tabel hebben, maar een Person tabel waar ze beide inpassen.</w:t>
      </w:r>
    </w:p>
    <w:p w14:paraId="10682AD0" w14:textId="59A1CC39" w:rsidR="009E3EA6" w:rsidRPr="0058586B" w:rsidRDefault="00DD46F8" w:rsidP="0058586B">
      <w:r>
        <w:rPr>
          <w:noProof/>
        </w:rPr>
        <mc:AlternateContent>
          <mc:Choice Requires="wps">
            <w:drawing>
              <wp:anchor distT="0" distB="0" distL="114300" distR="114300" simplePos="0" relativeHeight="251678720" behindDoc="0" locked="0" layoutInCell="1" allowOverlap="1" wp14:anchorId="2F247D2D" wp14:editId="38F11A65">
                <wp:simplePos x="0" y="0"/>
                <wp:positionH relativeFrom="margin">
                  <wp:align>center</wp:align>
                </wp:positionH>
                <wp:positionV relativeFrom="paragraph">
                  <wp:posOffset>5723890</wp:posOffset>
                </wp:positionV>
                <wp:extent cx="7357110" cy="635"/>
                <wp:effectExtent l="0" t="0" r="0" b="0"/>
                <wp:wrapTopAndBottom/>
                <wp:docPr id="26896202" name="Tekstvak 1"/>
                <wp:cNvGraphicFramePr/>
                <a:graphic xmlns:a="http://schemas.openxmlformats.org/drawingml/2006/main">
                  <a:graphicData uri="http://schemas.microsoft.com/office/word/2010/wordprocessingShape">
                    <wps:wsp>
                      <wps:cNvSpPr txBox="1"/>
                      <wps:spPr>
                        <a:xfrm>
                          <a:off x="0" y="0"/>
                          <a:ext cx="7357110" cy="635"/>
                        </a:xfrm>
                        <a:prstGeom prst="rect">
                          <a:avLst/>
                        </a:prstGeom>
                        <a:solidFill>
                          <a:prstClr val="white"/>
                        </a:solidFill>
                        <a:ln>
                          <a:noFill/>
                        </a:ln>
                      </wps:spPr>
                      <wps:txbx>
                        <w:txbxContent>
                          <w:p w14:paraId="1B39C5DF" w14:textId="0FEB2585" w:rsidR="00DD46F8" w:rsidRPr="00735D9F" w:rsidRDefault="00DD46F8" w:rsidP="00DD46F8">
                            <w:pPr>
                              <w:pStyle w:val="Bijschrift"/>
                              <w:rPr>
                                <w:noProof/>
                                <w:sz w:val="20"/>
                              </w:rPr>
                            </w:pPr>
                            <w:r>
                              <w:t xml:space="preserve">Figuur </w:t>
                            </w:r>
                            <w:r>
                              <w:fldChar w:fldCharType="begin"/>
                            </w:r>
                            <w:r>
                              <w:instrText xml:space="preserve"> SEQ Figuur \* ARABIC </w:instrText>
                            </w:r>
                            <w:r>
                              <w:fldChar w:fldCharType="separate"/>
                            </w:r>
                            <w:r w:rsidR="008D628E">
                              <w:rPr>
                                <w:noProof/>
                              </w:rPr>
                              <w:t>8</w:t>
                            </w:r>
                            <w:r>
                              <w:fldChar w:fldCharType="end"/>
                            </w:r>
                            <w:r>
                              <w:t>: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47D2D" id="_x0000_s1030" type="#_x0000_t202" style="position:absolute;margin-left:0;margin-top:450.7pt;width:579.3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PHGg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" stroked="f">
                <v:textbox style="mso-fit-shape-to-text:t" inset="0,0,0,0">
                  <w:txbxContent>
                    <w:p w14:paraId="1B39C5DF" w14:textId="0FEB2585" w:rsidR="00DD46F8" w:rsidRPr="00735D9F" w:rsidRDefault="00DD46F8" w:rsidP="00DD46F8">
                      <w:pPr>
                        <w:pStyle w:val="Bijschrift"/>
                        <w:rPr>
                          <w:noProof/>
                          <w:sz w:val="20"/>
                        </w:rPr>
                      </w:pPr>
                      <w:r>
                        <w:t xml:space="preserve">Figuur </w:t>
                      </w:r>
                      <w:r>
                        <w:fldChar w:fldCharType="begin"/>
                      </w:r>
                      <w:r>
                        <w:instrText xml:space="preserve"> SEQ Figuur \* ARABIC </w:instrText>
                      </w:r>
                      <w:r>
                        <w:fldChar w:fldCharType="separate"/>
                      </w:r>
                      <w:r w:rsidR="008D628E">
                        <w:rPr>
                          <w:noProof/>
                        </w:rPr>
                        <w:t>8</w:t>
                      </w:r>
                      <w:r>
                        <w:fldChar w:fldCharType="end"/>
                      </w:r>
                      <w:r>
                        <w:t>: Datamodel</w:t>
                      </w:r>
                    </w:p>
                  </w:txbxContent>
                </v:textbox>
                <w10:wrap type="topAndBottom" anchorx="margin"/>
              </v:shape>
            </w:pict>
          </mc:Fallback>
        </mc:AlternateContent>
      </w:r>
      <w:r w:rsidR="00C32262" w:rsidRPr="00883EB8">
        <w:rPr>
          <w:noProof/>
        </w:rPr>
        <w:drawing>
          <wp:anchor distT="0" distB="0" distL="114300" distR="114300" simplePos="0" relativeHeight="251676672" behindDoc="0" locked="0" layoutInCell="1" allowOverlap="1" wp14:anchorId="1F3BE7C5" wp14:editId="04BE7EA6">
            <wp:simplePos x="0" y="0"/>
            <wp:positionH relativeFrom="margin">
              <wp:align>center</wp:align>
            </wp:positionH>
            <wp:positionV relativeFrom="paragraph">
              <wp:posOffset>704215</wp:posOffset>
            </wp:positionV>
            <wp:extent cx="7357110" cy="4998720"/>
            <wp:effectExtent l="0" t="0" r="0" b="0"/>
            <wp:wrapTopAndBottom/>
            <wp:docPr id="537772754" name="Afbeelding 1" descr="Afbeelding met tekst, diagram, Plan,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2754" name="Afbeelding 1" descr="Afbeelding met tekst, diagram, Plan, schematisch&#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7357110" cy="4998720"/>
                    </a:xfrm>
                    <a:prstGeom prst="rect">
                      <a:avLst/>
                    </a:prstGeom>
                  </pic:spPr>
                </pic:pic>
              </a:graphicData>
            </a:graphic>
            <wp14:sizeRelH relativeFrom="page">
              <wp14:pctWidth>0</wp14:pctWidth>
            </wp14:sizeRelH>
            <wp14:sizeRelV relativeFrom="page">
              <wp14:pctHeight>0</wp14:pctHeight>
            </wp14:sizeRelV>
          </wp:anchor>
        </w:drawing>
      </w:r>
      <w:r w:rsidR="00C32262">
        <w:t xml:space="preserve">Ook zie je een </w:t>
      </w:r>
      <w:r w:rsidR="00C32262" w:rsidRPr="00C32262">
        <w:rPr>
          <w:i/>
          <w:iCs/>
        </w:rPr>
        <w:t>Agreement</w:t>
      </w:r>
      <w:r w:rsidR="00C32262">
        <w:t xml:space="preserve"> tabel die het mogelijk maakte om contracten op te slagen in dit systeem. Gelinkt aan deze tabel zie je dan weer de </w:t>
      </w:r>
      <w:proofErr w:type="spellStart"/>
      <w:r w:rsidR="00C32262" w:rsidRPr="00C32262">
        <w:rPr>
          <w:i/>
          <w:iCs/>
        </w:rPr>
        <w:t>PersonAgreementInvolvement</w:t>
      </w:r>
      <w:proofErr w:type="spellEnd"/>
      <w:r w:rsidR="00C32262">
        <w:t xml:space="preserve"> tabel die het mogelijk maakt om bij te houden</w:t>
      </w:r>
      <w:r>
        <w:t xml:space="preserve"> welke rol elke persoon heeft binnen een specifiek contract.</w:t>
      </w:r>
    </w:p>
    <w:p w14:paraId="4F3EC9DC" w14:textId="320BBCE8" w:rsidR="006D5A50" w:rsidRDefault="006D5A50" w:rsidP="006D5A50">
      <w:pPr>
        <w:pStyle w:val="Kop1"/>
      </w:pPr>
      <w:bookmarkStart w:id="26" w:name="_Toc187867316"/>
      <w:r>
        <w:lastRenderedPageBreak/>
        <w:t>Coderen</w:t>
      </w:r>
      <w:bookmarkEnd w:id="26"/>
    </w:p>
    <w:p w14:paraId="06517FCD" w14:textId="6ED7EAF3" w:rsidR="00F5672F" w:rsidRDefault="00A57BB1" w:rsidP="00F5672F">
      <w:r>
        <w:t xml:space="preserve">In dit onderdeel leg ik uit welke technologieën ik heb gebruikt voor het project en wat het uiteindelijke eindresultaat is geworden. Oorspronkelijk was ik gestart met eerst de volledige </w:t>
      </w:r>
      <w:proofErr w:type="spellStart"/>
      <w:r>
        <w:t>back-end</w:t>
      </w:r>
      <w:proofErr w:type="spellEnd"/>
      <w:r>
        <w:t xml:space="preserve"> te maken, maar Ive wees me erop dat hij het beter vindt om eerst de front-end te maken. Toen ik het eenmaal op deze manier deed ontdekte ik dat het inderdaad een stuk makkelijker was, aangezien ik veel beter wist wat ik nodig had van de </w:t>
      </w:r>
      <w:proofErr w:type="spellStart"/>
      <w:r>
        <w:t>back-end</w:t>
      </w:r>
      <w:proofErr w:type="spellEnd"/>
      <w:r>
        <w:t>.</w:t>
      </w:r>
    </w:p>
    <w:p w14:paraId="7F8BF212" w14:textId="2F7C983D" w:rsidR="003C07E7" w:rsidRPr="00F5672F" w:rsidRDefault="003C07E7" w:rsidP="00F5672F">
      <w:r>
        <w:t>De applicatie is niet helemaal afgeraakt, maar dit was ook geen vereiste. Het was belangrijker dat de applicatie goed werd opgezet zodat het altijd uitgebreid kon worden. Het doel wat ik voor mezelf had gezet was het kunnen ingeven van een score en verbeterpunten, die op hun beurt dan weer beschikbaar waren voor de klant. Dit was gelukt waardoor niet alleen ik, maar ook Jef en Ive tevreden waren over het resultaat.</w:t>
      </w:r>
    </w:p>
    <w:p w14:paraId="098C4ED1" w14:textId="3F95DD5D" w:rsidR="00A57BB1" w:rsidRDefault="006D5A50" w:rsidP="00A57BB1">
      <w:pPr>
        <w:pStyle w:val="Kop2"/>
      </w:pPr>
      <w:bookmarkStart w:id="27" w:name="_Toc187867317"/>
      <w:bookmarkStart w:id="28" w:name="_Hlk187179525"/>
      <w:proofErr w:type="spellStart"/>
      <w:r>
        <w:t>Back-end</w:t>
      </w:r>
      <w:bookmarkEnd w:id="27"/>
      <w:proofErr w:type="spellEnd"/>
    </w:p>
    <w:bookmarkEnd w:id="28"/>
    <w:p w14:paraId="5448DCC3" w14:textId="1DEA0DC4" w:rsidR="00A57BB1" w:rsidRDefault="00A57BB1" w:rsidP="00A57BB1">
      <w:r>
        <w:t xml:space="preserve">Voor het maken van de </w:t>
      </w:r>
      <w:proofErr w:type="spellStart"/>
      <w:r>
        <w:t>back-end</w:t>
      </w:r>
      <w:proofErr w:type="spellEnd"/>
      <w:r>
        <w:t xml:space="preserve"> hebben we gekozen voor C# en gebruik te maken van het .NET 8.0 </w:t>
      </w:r>
      <w:proofErr w:type="spellStart"/>
      <w:r>
        <w:t>framework</w:t>
      </w:r>
      <w:proofErr w:type="spellEnd"/>
      <w:r>
        <w:t xml:space="preserve"> met een ASP .NET </w:t>
      </w:r>
      <w:proofErr w:type="spellStart"/>
      <w:r>
        <w:t>Core</w:t>
      </w:r>
      <w:proofErr w:type="spellEnd"/>
      <w:r>
        <w:t xml:space="preserve"> Web API om op deze manier de data naar de front-end te sturen.</w:t>
      </w:r>
    </w:p>
    <w:p w14:paraId="7B5D3AEA" w14:textId="0F1580F0" w:rsidR="00EA0BA4" w:rsidRPr="003521E1" w:rsidRDefault="00756865" w:rsidP="00A57BB1">
      <w:r>
        <w:t xml:space="preserve">Een enorm belangrijke vereiste van de </w:t>
      </w:r>
      <w:proofErr w:type="spellStart"/>
      <w:r>
        <w:t>back-end</w:t>
      </w:r>
      <w:proofErr w:type="spellEnd"/>
      <w:r>
        <w:t xml:space="preserve"> was de clean </w:t>
      </w:r>
      <w:proofErr w:type="spellStart"/>
      <w:r>
        <w:t>architecture</w:t>
      </w:r>
      <w:proofErr w:type="spellEnd"/>
      <w:r>
        <w:t xml:space="preserve">. Dit zorgt ervoor dat elk onderdeel van de </w:t>
      </w:r>
      <w:proofErr w:type="spellStart"/>
      <w:r>
        <w:t>back-end</w:t>
      </w:r>
      <w:proofErr w:type="spellEnd"/>
      <w:r>
        <w:t xml:space="preserve"> in zijn eigen project zit om zo een goed overzicht te behouden over alle bestanden. </w:t>
      </w:r>
      <w:r w:rsidR="00A9751D">
        <w:t xml:space="preserve">Zo was het </w:t>
      </w:r>
      <w:proofErr w:type="spellStart"/>
      <w:r w:rsidR="00A9751D">
        <w:t>back-end</w:t>
      </w:r>
      <w:proofErr w:type="spellEnd"/>
      <w:r w:rsidR="00A9751D">
        <w:t xml:space="preserve"> project opgesplitst in nog vier andere projecten, namelijk API, Application, </w:t>
      </w:r>
      <w:proofErr w:type="spellStart"/>
      <w:r w:rsidR="003521E1">
        <w:t>Infrastructure</w:t>
      </w:r>
      <w:proofErr w:type="spellEnd"/>
      <w:r w:rsidR="003521E1">
        <w:t xml:space="preserve"> en </w:t>
      </w:r>
      <w:r w:rsidR="00A9751D">
        <w:t>Domain.</w:t>
      </w:r>
    </w:p>
    <w:p w14:paraId="4A393A0D" w14:textId="3AA2D6E3" w:rsidR="006062E2" w:rsidRDefault="006062E2" w:rsidP="006062E2">
      <w:pPr>
        <w:pStyle w:val="Kop3"/>
      </w:pPr>
      <w:bookmarkStart w:id="29" w:name="_Toc187867318"/>
      <w:r>
        <w:t>API</w:t>
      </w:r>
      <w:bookmarkEnd w:id="29"/>
    </w:p>
    <w:p w14:paraId="58BE6617" w14:textId="4159E3F6" w:rsidR="007417B9" w:rsidRDefault="00EA0BA4" w:rsidP="00A57BB1">
      <w:r>
        <w:t>In het API project bevonden zich alle controllers die nodig waren voor de data op te halen vanuit de front-end. Deze controllers wisten eigenlijk niets over wat of hoe dit gebeurde, die logica zat op een andere locatie. Het API project was enkel het aanspreekpunt van de front-end om de data op te halen.</w:t>
      </w:r>
      <w:r w:rsidR="007417B9">
        <w:t xml:space="preserve"> </w:t>
      </w:r>
    </w:p>
    <w:p w14:paraId="5B1F1730" w14:textId="445F4540" w:rsidR="006062E2" w:rsidRDefault="006062E2" w:rsidP="006062E2">
      <w:pPr>
        <w:pStyle w:val="Kop3"/>
      </w:pPr>
      <w:bookmarkStart w:id="30" w:name="_Toc187867319"/>
      <w:r>
        <w:t>Application</w:t>
      </w:r>
      <w:bookmarkEnd w:id="30"/>
    </w:p>
    <w:p w14:paraId="341F9859" w14:textId="77777777" w:rsidR="007417B9" w:rsidRDefault="00EA0BA4" w:rsidP="00A57BB1">
      <w:r>
        <w:t xml:space="preserve">Deze controller gaat vervolgens naar het Application gedeelte van de </w:t>
      </w:r>
      <w:proofErr w:type="spellStart"/>
      <w:r>
        <w:t>back-end</w:t>
      </w:r>
      <w:proofErr w:type="spellEnd"/>
      <w:r>
        <w:t>. Dit onderdeel was op zijn beurt dan weer verantwoordelijk voor het terugsturen van de data naar de controller. Ter verduidelijking, dit onderdeel was niet verantwoordelijk voor het ophalen van de data, enkel voor het in de juiste structuur terug te sturen naar de controller.</w:t>
      </w:r>
      <w:r w:rsidR="007417B9">
        <w:t xml:space="preserve"> </w:t>
      </w:r>
    </w:p>
    <w:p w14:paraId="44F83255" w14:textId="0963D440" w:rsidR="006062E2" w:rsidRDefault="006062E2" w:rsidP="006062E2">
      <w:pPr>
        <w:pStyle w:val="Kop3"/>
      </w:pPr>
      <w:bookmarkStart w:id="31" w:name="_Toc187867320"/>
      <w:proofErr w:type="spellStart"/>
      <w:r>
        <w:t>Infrastructure</w:t>
      </w:r>
      <w:bookmarkEnd w:id="31"/>
      <w:proofErr w:type="spellEnd"/>
    </w:p>
    <w:p w14:paraId="073527BF" w14:textId="13B2722C" w:rsidR="007417B9" w:rsidRDefault="00EA0BA4" w:rsidP="00A57BB1">
      <w:r>
        <w:t xml:space="preserve">Het onderdeel dat de data echt ging ophalen was het </w:t>
      </w:r>
      <w:proofErr w:type="spellStart"/>
      <w:r>
        <w:t>Infrastructure</w:t>
      </w:r>
      <w:proofErr w:type="spellEnd"/>
      <w:r>
        <w:t xml:space="preserve"> onderdeel. Hier bevonden de </w:t>
      </w:r>
      <w:proofErr w:type="spellStart"/>
      <w:r>
        <w:t>repositories</w:t>
      </w:r>
      <w:proofErr w:type="spellEnd"/>
      <w:r>
        <w:t xml:space="preserve"> zich om de data door</w:t>
      </w:r>
      <w:r w:rsidR="003521E1">
        <w:t xml:space="preserve"> </w:t>
      </w:r>
      <w:r>
        <w:t xml:space="preserve">middel van </w:t>
      </w:r>
      <w:proofErr w:type="spellStart"/>
      <w:r>
        <w:t>Entity</w:t>
      </w:r>
      <w:proofErr w:type="spellEnd"/>
      <w:r>
        <w:t xml:space="preserve"> Framework </w:t>
      </w:r>
      <w:proofErr w:type="spellStart"/>
      <w:r>
        <w:t>Core</w:t>
      </w:r>
      <w:proofErr w:type="spellEnd"/>
      <w:r>
        <w:t xml:space="preserve"> op te halen uit de database. Ook bevonden</w:t>
      </w:r>
      <w:r w:rsidR="007417B9">
        <w:t xml:space="preserve"> zich hier de configuratie bestanden om de linken te leggen tussen de verschillende tabellen/modellen. </w:t>
      </w:r>
    </w:p>
    <w:p w14:paraId="7E31BD9D" w14:textId="6A67D175" w:rsidR="006062E2" w:rsidRDefault="006062E2" w:rsidP="006062E2">
      <w:pPr>
        <w:pStyle w:val="Kop3"/>
      </w:pPr>
      <w:bookmarkStart w:id="32" w:name="_Toc187867321"/>
      <w:r>
        <w:t>Domain</w:t>
      </w:r>
      <w:bookmarkEnd w:id="32"/>
    </w:p>
    <w:p w14:paraId="6D440432" w14:textId="26CE0597" w:rsidR="00EA0BA4" w:rsidRPr="00A57BB1" w:rsidRDefault="00EA0BA4" w:rsidP="00A57BB1">
      <w:r>
        <w:t xml:space="preserve">Het laatste onderdeel was het Domain gedeelte waar al de modellen en </w:t>
      </w:r>
      <w:proofErr w:type="spellStart"/>
      <w:r>
        <w:t>repository</w:t>
      </w:r>
      <w:proofErr w:type="spellEnd"/>
      <w:r>
        <w:t xml:space="preserve"> interfaces zich in bevonden.</w:t>
      </w:r>
      <w:r w:rsidR="007417B9">
        <w:t xml:space="preserve"> Dit was als het ware de basis van het project</w:t>
      </w:r>
      <w:r w:rsidR="006062E2">
        <w:t xml:space="preserve"> aangezien hier werd besloten welke datavelden er in elk model moest</w:t>
      </w:r>
      <w:r w:rsidR="00950B49">
        <w:t>en</w:t>
      </w:r>
      <w:r w:rsidR="006062E2">
        <w:t xml:space="preserve"> komen</w:t>
      </w:r>
      <w:r w:rsidR="007417B9">
        <w:t>.</w:t>
      </w:r>
      <w:r w:rsidR="006062E2">
        <w:t xml:space="preserve"> Ook de interfaces bepaalde</w:t>
      </w:r>
      <w:r w:rsidR="003521E1">
        <w:t>n</w:t>
      </w:r>
      <w:r w:rsidR="006062E2">
        <w:t xml:space="preserve"> wat er allemaal moest aangemaakt worden in de </w:t>
      </w:r>
      <w:proofErr w:type="spellStart"/>
      <w:r w:rsidR="006062E2">
        <w:t>repository</w:t>
      </w:r>
      <w:proofErr w:type="spellEnd"/>
      <w:r w:rsidR="006062E2">
        <w:t>.</w:t>
      </w:r>
    </w:p>
    <w:p w14:paraId="724BF75C" w14:textId="20A4463D" w:rsidR="00A57BB1" w:rsidRDefault="006D5A50" w:rsidP="00A57BB1">
      <w:pPr>
        <w:pStyle w:val="Kop2"/>
      </w:pPr>
      <w:bookmarkStart w:id="33" w:name="_Toc187867322"/>
      <w:r>
        <w:lastRenderedPageBreak/>
        <w:t>Front-end</w:t>
      </w:r>
      <w:bookmarkEnd w:id="33"/>
    </w:p>
    <w:p w14:paraId="5CE5869C" w14:textId="53490965" w:rsidR="00756865" w:rsidRDefault="00AE0CD2" w:rsidP="00A57BB1">
      <w:r>
        <w:t xml:space="preserve">De front-end werd dan weer gemaakt met het </w:t>
      </w:r>
      <w:proofErr w:type="spellStart"/>
      <w:r>
        <w:t>Angular</w:t>
      </w:r>
      <w:proofErr w:type="spellEnd"/>
      <w:r>
        <w:t xml:space="preserve"> 18 </w:t>
      </w:r>
      <w:proofErr w:type="spellStart"/>
      <w:r>
        <w:t>framework</w:t>
      </w:r>
      <w:proofErr w:type="spellEnd"/>
      <w:r>
        <w:t xml:space="preserve">. Dit was dan ook gekozen door Ive, wat voor mij enorm positief is aangezien ik </w:t>
      </w:r>
      <w:r w:rsidR="002A2B0A">
        <w:t xml:space="preserve">dit </w:t>
      </w:r>
      <w:r>
        <w:t xml:space="preserve">tijdens de opleiding enorm leuk vond en er ook al het meeste ervaring mee had. Hiervoor waren er </w:t>
      </w:r>
      <w:proofErr w:type="spellStart"/>
      <w:r>
        <w:t>TypeScript</w:t>
      </w:r>
      <w:proofErr w:type="spellEnd"/>
      <w:r>
        <w:t xml:space="preserve"> oefeningen voorzien voor mij zodat ik terug wat gewend raak</w:t>
      </w:r>
      <w:r w:rsidR="002A2B0A">
        <w:t>te</w:t>
      </w:r>
      <w:r>
        <w:t xml:space="preserve"> aan deze taal.</w:t>
      </w:r>
    </w:p>
    <w:p w14:paraId="10AC3AD9" w14:textId="5693984D" w:rsidR="00AE0CD2" w:rsidRDefault="00AE0CD2" w:rsidP="00AE0CD2">
      <w:pPr>
        <w:pStyle w:val="Kop3"/>
      </w:pPr>
      <w:bookmarkStart w:id="34" w:name="_Toc187867323"/>
      <w:r>
        <w:t>Styling</w:t>
      </w:r>
      <w:bookmarkEnd w:id="34"/>
    </w:p>
    <w:p w14:paraId="15C1DEF5" w14:textId="3C43027C" w:rsidR="00AE0CD2" w:rsidRDefault="00AE0CD2" w:rsidP="00A57BB1">
      <w:r>
        <w:t xml:space="preserve">Voor de styling heb ik samen met wat sturing van een collega, </w:t>
      </w:r>
      <w:proofErr w:type="spellStart"/>
      <w:r>
        <w:t>Derre</w:t>
      </w:r>
      <w:proofErr w:type="spellEnd"/>
      <w:r>
        <w:t xml:space="preserve"> Evers, gekozen om </w:t>
      </w:r>
      <w:proofErr w:type="spellStart"/>
      <w:r>
        <w:t>Tailwind</w:t>
      </w:r>
      <w:proofErr w:type="spellEnd"/>
      <w:r>
        <w:t xml:space="preserve"> te gebruiken. Hier was ik persoonlijk ook het meest ervaren in aangezien dit bij voorgaande projecten ook gebruikt werd. Verder werd er gevraagd dat de applicatie ongeveer dezelfde stijl kreeg als de intern</w:t>
      </w:r>
      <w:r w:rsidR="002A2B0A">
        <w:t>e</w:t>
      </w:r>
      <w:r>
        <w:t xml:space="preserve"> applicatie van </w:t>
      </w:r>
      <w:proofErr w:type="spellStart"/>
      <w:r>
        <w:t>dotNET</w:t>
      </w:r>
      <w:proofErr w:type="spellEnd"/>
      <w:r>
        <w:t xml:space="preserve"> lab. Dit wou vooral zeggen dat de navigatiebalk aan de zijkant van het scherm moest komen en dat deze inklapbaar zou zijn. Verder waren er ook wat algemene kleuren en locaties van bepaalde componenten </w:t>
      </w:r>
      <w:r w:rsidR="002A2B0A">
        <w:t>g</w:t>
      </w:r>
      <w:r>
        <w:t>ekozen.</w:t>
      </w:r>
    </w:p>
    <w:p w14:paraId="0E20618C" w14:textId="128CFC0B" w:rsidR="00662B5E" w:rsidRDefault="00662B5E" w:rsidP="00662B5E">
      <w:pPr>
        <w:pStyle w:val="Kop3"/>
      </w:pPr>
      <w:bookmarkStart w:id="35" w:name="_Toc187867324"/>
      <w:r>
        <w:t>Componenten</w:t>
      </w:r>
      <w:bookmarkEnd w:id="35"/>
    </w:p>
    <w:p w14:paraId="3B7CE24D" w14:textId="777E3E5F" w:rsidR="00662B5E" w:rsidRDefault="00662B5E" w:rsidP="00662B5E">
      <w:r>
        <w:t xml:space="preserve">Voor het maken van een makkelijk beheerbare applicatie was het belangrijk om te werken met componenten. Vandaar dat ik voor zoveel mogelijk onderdelen van de </w:t>
      </w:r>
      <w:r w:rsidR="00B56CA3">
        <w:t>applicatie</w:t>
      </w:r>
      <w:r>
        <w:t xml:space="preserve"> een component </w:t>
      </w:r>
      <w:r w:rsidR="00B56CA3">
        <w:t>had</w:t>
      </w:r>
      <w:r>
        <w:t xml:space="preserve"> gemaakt. Zo </w:t>
      </w:r>
      <w:r w:rsidR="003B337E">
        <w:t>had ik</w:t>
      </w:r>
      <w:r>
        <w:t xml:space="preserve"> bijvoorbeeld </w:t>
      </w:r>
      <w:r w:rsidR="00B56CA3">
        <w:t xml:space="preserve">een aparte component </w:t>
      </w:r>
      <w:r w:rsidR="003B337E">
        <w:t>aan</w:t>
      </w:r>
      <w:r w:rsidR="00B56CA3">
        <w:t xml:space="preserve">gemaakt </w:t>
      </w:r>
      <w:r>
        <w:t>voor de navigatiebalk</w:t>
      </w:r>
      <w:r w:rsidR="00B56CA3">
        <w:t>,</w:t>
      </w:r>
      <w:r>
        <w:t xml:space="preserve"> die in elke pagina w</w:t>
      </w:r>
      <w:r w:rsidR="00B56CA3">
        <w:t>e</w:t>
      </w:r>
      <w:r>
        <w:t>rd geïmplementeerd.</w:t>
      </w:r>
    </w:p>
    <w:p w14:paraId="7D84EEBC" w14:textId="5989D5A6" w:rsidR="00B56CA3" w:rsidRDefault="00B56CA3" w:rsidP="00662B5E">
      <w:r>
        <w:t xml:space="preserve">Ook van het </w:t>
      </w:r>
      <w:proofErr w:type="spellStart"/>
      <w:r>
        <w:t>modal</w:t>
      </w:r>
      <w:proofErr w:type="spellEnd"/>
      <w:r>
        <w:t xml:space="preserve"> had ik een component gemaakt</w:t>
      </w:r>
      <w:r w:rsidR="005560CA">
        <w:t>,</w:t>
      </w:r>
      <w:r>
        <w:t xml:space="preserve"> aangezien dit op meerdere pagina’s gebruikt werd. Dit maakte het enorm makkelijk om de algemene stijl van het </w:t>
      </w:r>
      <w:proofErr w:type="spellStart"/>
      <w:r>
        <w:t>modal</w:t>
      </w:r>
      <w:proofErr w:type="spellEnd"/>
      <w:r>
        <w:t xml:space="preserve"> aan te passen. Het </w:t>
      </w:r>
      <w:proofErr w:type="spellStart"/>
      <w:r>
        <w:t>verwijdermodal</w:t>
      </w:r>
      <w:proofErr w:type="spellEnd"/>
      <w:r>
        <w:t xml:space="preserve"> was ook een component op zich, die op zijn beurt ook gebruik maakte van het normale </w:t>
      </w:r>
      <w:proofErr w:type="spellStart"/>
      <w:r>
        <w:t>modal</w:t>
      </w:r>
      <w:proofErr w:type="spellEnd"/>
      <w:r>
        <w:t xml:space="preserve">. Hierdoor moesten we geen code kopiëren en moesten we maar één bestand </w:t>
      </w:r>
      <w:r w:rsidR="003B337E">
        <w:t>wijzigen</w:t>
      </w:r>
      <w:r>
        <w:t xml:space="preserve"> om de aanpassing door te voeren op elke pagina. </w:t>
      </w:r>
    </w:p>
    <w:p w14:paraId="6D8BECEF" w14:textId="1430BACE" w:rsidR="00AE0CD2" w:rsidRDefault="00AE0CD2" w:rsidP="00AE0CD2">
      <w:pPr>
        <w:pStyle w:val="Kop3"/>
      </w:pPr>
      <w:bookmarkStart w:id="36" w:name="_Toc187867325"/>
      <w:r>
        <w:t>Libraries</w:t>
      </w:r>
      <w:bookmarkEnd w:id="36"/>
    </w:p>
    <w:p w14:paraId="2FC396DC" w14:textId="7DED9307" w:rsidR="005942F2" w:rsidRPr="005942F2" w:rsidRDefault="005942F2" w:rsidP="005942F2">
      <w:r>
        <w:t>In plaats van bijvoorbeeld een grafiek volledig vanaf nul te maken</w:t>
      </w:r>
      <w:r w:rsidR="002A2B0A">
        <w:t>, wat enorm veel tijd</w:t>
      </w:r>
      <w:r>
        <w:t xml:space="preserve"> kost, </w:t>
      </w:r>
      <w:r w:rsidR="002A2B0A">
        <w:t>zijn</w:t>
      </w:r>
      <w:r>
        <w:t xml:space="preserve"> er betere opties online te vinden in de vorm van </w:t>
      </w:r>
      <w:proofErr w:type="spellStart"/>
      <w:r>
        <w:t>libraries</w:t>
      </w:r>
      <w:proofErr w:type="spellEnd"/>
      <w:r>
        <w:t xml:space="preserve">. Het kiezen van een </w:t>
      </w:r>
      <w:proofErr w:type="spellStart"/>
      <w:r>
        <w:t>library</w:t>
      </w:r>
      <w:proofErr w:type="spellEnd"/>
      <w:r>
        <w:t xml:space="preserve"> was niet zomaar de eerste kiezen die ik tegenkwam. Ik heb een </w:t>
      </w:r>
      <w:proofErr w:type="spellStart"/>
      <w:r w:rsidRPr="005942F2">
        <w:t>weighted</w:t>
      </w:r>
      <w:proofErr w:type="spellEnd"/>
      <w:r w:rsidRPr="005942F2">
        <w:t xml:space="preserve"> </w:t>
      </w:r>
      <w:proofErr w:type="spellStart"/>
      <w:r w:rsidRPr="005942F2">
        <w:t>decision</w:t>
      </w:r>
      <w:proofErr w:type="spellEnd"/>
      <w:r w:rsidRPr="005942F2">
        <w:t xml:space="preserve"> matrix</w:t>
      </w:r>
      <w:r>
        <w:t xml:space="preserve"> gemaakt om op deze manier de juiste keuze te maken. Hierbij moest ik onder andere rekening houden met de prijs, maar ook de mogelijkheden van beide </w:t>
      </w:r>
      <w:proofErr w:type="spellStart"/>
      <w:r>
        <w:t>libraries</w:t>
      </w:r>
      <w:proofErr w:type="spellEnd"/>
      <w:r>
        <w:t>.</w:t>
      </w:r>
    </w:p>
    <w:p w14:paraId="0B694006" w14:textId="1E2E6044" w:rsidR="00AE0CD2" w:rsidRDefault="005942F2" w:rsidP="00AE0CD2">
      <w:r>
        <w:t>Om de tabel</w:t>
      </w:r>
      <w:r w:rsidR="00AE0CD2">
        <w:t xml:space="preserve"> te maken hadden we ervoor gekozen om dit te doen </w:t>
      </w:r>
      <w:r>
        <w:t>met</w:t>
      </w:r>
      <w:r w:rsidR="00AE0CD2">
        <w:t xml:space="preserve"> </w:t>
      </w:r>
      <w:proofErr w:type="spellStart"/>
      <w:r>
        <w:t>P</w:t>
      </w:r>
      <w:r w:rsidR="00F76BF3">
        <w:t>rimeFaces</w:t>
      </w:r>
      <w:proofErr w:type="spellEnd"/>
      <w:r w:rsidR="00F76BF3">
        <w:t xml:space="preserve">. </w:t>
      </w:r>
      <w:r w:rsidR="00FD7D05">
        <w:t xml:space="preserve">Dit </w:t>
      </w:r>
      <w:r>
        <w:t xml:space="preserve">omdat </w:t>
      </w:r>
      <w:r w:rsidR="00FD7D05">
        <w:t>het</w:t>
      </w:r>
      <w:r>
        <w:t xml:space="preserve"> een gratis </w:t>
      </w:r>
      <w:proofErr w:type="spellStart"/>
      <w:r w:rsidR="00FD7D05">
        <w:t>lib</w:t>
      </w:r>
      <w:r w:rsidR="002A2B0A">
        <w:t>r</w:t>
      </w:r>
      <w:r w:rsidR="00FD7D05">
        <w:t>ary</w:t>
      </w:r>
      <w:proofErr w:type="spellEnd"/>
      <w:r>
        <w:t xml:space="preserve"> was, die er al zeer goed uitzag en aan bijna alle eisen voldeed. Voor de tabel waren</w:t>
      </w:r>
      <w:r w:rsidR="00FD7D05">
        <w:t xml:space="preserve"> namelijk</w:t>
      </w:r>
      <w:r>
        <w:t xml:space="preserve"> de prijs en de filter- en zoekmogelijkheden het belangrijkste</w:t>
      </w:r>
      <w:r w:rsidR="00FD7D05">
        <w:t xml:space="preserve">. Vandaar dat we voor </w:t>
      </w:r>
      <w:proofErr w:type="spellStart"/>
      <w:r w:rsidR="00FD7D05">
        <w:t>PrimeFaces</w:t>
      </w:r>
      <w:proofErr w:type="spellEnd"/>
      <w:r w:rsidR="00FD7D05">
        <w:t xml:space="preserve"> hadden gekozen. </w:t>
      </w:r>
      <w:r w:rsidR="00F76BF3">
        <w:t>Dit is een online open source componenten</w:t>
      </w:r>
      <w:r>
        <w:t xml:space="preserve"> </w:t>
      </w:r>
      <w:proofErr w:type="spellStart"/>
      <w:r>
        <w:t>library</w:t>
      </w:r>
      <w:proofErr w:type="spellEnd"/>
      <w:r w:rsidR="00F76BF3">
        <w:t xml:space="preserve"> waar je allerlei verschillende componenten kunt vinden. Bij dit project had ik enkel de tabel nodig, maar er zijn nog veel meer mogelijkheden met deze </w:t>
      </w:r>
      <w:proofErr w:type="spellStart"/>
      <w:r w:rsidR="00FD7D05">
        <w:t>library</w:t>
      </w:r>
      <w:proofErr w:type="spellEnd"/>
      <w:r w:rsidR="00F76BF3">
        <w:t>.</w:t>
      </w:r>
    </w:p>
    <w:p w14:paraId="0257AB37" w14:textId="249EE94D" w:rsidR="005942F2" w:rsidRPr="00AE0CD2" w:rsidRDefault="005942F2" w:rsidP="00AE0CD2">
      <w:r>
        <w:t>D</w:t>
      </w:r>
      <w:r w:rsidR="00FD7D05">
        <w:t>at</w:t>
      </w:r>
      <w:r>
        <w:t xml:space="preserve"> was niet het </w:t>
      </w:r>
      <w:r w:rsidR="00FD7D05">
        <w:t xml:space="preserve">enige </w:t>
      </w:r>
      <w:r>
        <w:t xml:space="preserve">bestaande component dat ik heb gebruikt, ik heb namelijk ook gebruik gemaakt van </w:t>
      </w:r>
      <w:proofErr w:type="spellStart"/>
      <w:r>
        <w:t>CanvasJS</w:t>
      </w:r>
      <w:proofErr w:type="spellEnd"/>
      <w:r>
        <w:t xml:space="preserve">. Dit is ook een online </w:t>
      </w:r>
      <w:proofErr w:type="spellStart"/>
      <w:r w:rsidR="00FD7D05">
        <w:t>library</w:t>
      </w:r>
      <w:proofErr w:type="spellEnd"/>
      <w:r>
        <w:t xml:space="preserve">, maar dan enkel voor grafieken te maken. </w:t>
      </w:r>
      <w:r w:rsidR="00FD7D05">
        <w:t>Deze keuze was een stuk makkelijker aangezien er voor mijn gevoel minder mogelijkheden waren en ik wist dat de grafiek er kon uitzien zoals het hoort. Dit komt doordat ik al eens kort hiermee had gewerkt en wist wat de mogelijkheden hiervan waren.</w:t>
      </w:r>
    </w:p>
    <w:p w14:paraId="509F02C4" w14:textId="06212CEC" w:rsidR="00E86A15" w:rsidRDefault="00E86A15" w:rsidP="00E86A15">
      <w:pPr>
        <w:pStyle w:val="Kop2"/>
      </w:pPr>
      <w:bookmarkStart w:id="37" w:name="_Toc187867326"/>
      <w:r>
        <w:lastRenderedPageBreak/>
        <w:t>Authenticatie en autorisatie</w:t>
      </w:r>
      <w:bookmarkEnd w:id="37"/>
    </w:p>
    <w:p w14:paraId="6947E260" w14:textId="158A3439" w:rsidR="00756865" w:rsidRDefault="000C19DA" w:rsidP="00756865">
      <w:r>
        <w:t xml:space="preserve">Misschien wel het belangrijkste onderdeel van de applicatie was het </w:t>
      </w:r>
      <w:proofErr w:type="spellStart"/>
      <w:r w:rsidR="00834F89">
        <w:t>authenti</w:t>
      </w:r>
      <w:r w:rsidR="00304CD9">
        <w:t>c</w:t>
      </w:r>
      <w:r w:rsidR="00834F89">
        <w:t>eren</w:t>
      </w:r>
      <w:proofErr w:type="spellEnd"/>
      <w:r>
        <w:t xml:space="preserve"> en het autoriseren van </w:t>
      </w:r>
      <w:r w:rsidRPr="00B10BC1">
        <w:t>de gebruiker. Zeker in deze security-gerichte applicatie. Dit hebben we gedaan door</w:t>
      </w:r>
      <w:r w:rsidR="0068522C">
        <w:t xml:space="preserve"> </w:t>
      </w:r>
      <w:r w:rsidRPr="00B10BC1">
        <w:t xml:space="preserve">middel van Microsoft </w:t>
      </w:r>
      <w:proofErr w:type="spellStart"/>
      <w:r w:rsidRPr="00B10BC1">
        <w:t>Entra</w:t>
      </w:r>
      <w:proofErr w:type="spellEnd"/>
      <w:r w:rsidRPr="00B10BC1">
        <w:t xml:space="preserve"> ID </w:t>
      </w:r>
      <w:r w:rsidR="006254C7" w:rsidRPr="00B10BC1">
        <w:t xml:space="preserve">(Microsoft, </w:t>
      </w:r>
      <w:proofErr w:type="spellStart"/>
      <w:r w:rsidR="00D16CA4">
        <w:t>z.d.</w:t>
      </w:r>
      <w:proofErr w:type="spellEnd"/>
      <w:r w:rsidR="006254C7" w:rsidRPr="00B10BC1">
        <w:t>)</w:t>
      </w:r>
      <w:r w:rsidRPr="00B10BC1">
        <w:t xml:space="preserve">. Dit is een </w:t>
      </w:r>
      <w:r w:rsidR="00B10BC1" w:rsidRPr="00B10BC1">
        <w:t>“</w:t>
      </w:r>
      <w:proofErr w:type="spellStart"/>
      <w:r w:rsidR="00B10BC1" w:rsidRPr="00B10BC1">
        <w:t>cloud-based</w:t>
      </w:r>
      <w:proofErr w:type="spellEnd"/>
      <w:r w:rsidR="00B10BC1" w:rsidRPr="00B10BC1">
        <w:t xml:space="preserve"> </w:t>
      </w:r>
      <w:proofErr w:type="spellStart"/>
      <w:r w:rsidR="00B10BC1" w:rsidRPr="00B10BC1">
        <w:t>identity</w:t>
      </w:r>
      <w:proofErr w:type="spellEnd"/>
      <w:r w:rsidR="00B10BC1" w:rsidRPr="00B10BC1">
        <w:t xml:space="preserve"> </w:t>
      </w:r>
      <w:proofErr w:type="spellStart"/>
      <w:r w:rsidR="00B10BC1" w:rsidRPr="00B10BC1">
        <w:t>and</w:t>
      </w:r>
      <w:proofErr w:type="spellEnd"/>
      <w:r w:rsidR="00B10BC1" w:rsidRPr="00B10BC1">
        <w:t xml:space="preserve"> access management service”, wat wil zeggen dat </w:t>
      </w:r>
      <w:r w:rsidR="00B10BC1">
        <w:t xml:space="preserve">je </w:t>
      </w:r>
      <w:r w:rsidR="0068522C">
        <w:t>met</w:t>
      </w:r>
      <w:r w:rsidR="00B10BC1">
        <w:t xml:space="preserve"> deze service k</w:t>
      </w:r>
      <w:r w:rsidR="0068522C">
        <w:t>unt</w:t>
      </w:r>
      <w:r w:rsidR="00B10BC1">
        <w:t xml:space="preserve"> configureren wie toegang heeft tot de applicatie en tot welk onderdeel.</w:t>
      </w:r>
    </w:p>
    <w:p w14:paraId="64136271" w14:textId="37A2531E" w:rsidR="00EC31A1" w:rsidRDefault="00B10BC1" w:rsidP="00756865">
      <w:r>
        <w:t xml:space="preserve">Voorlopig konden enkel gebruikers van </w:t>
      </w:r>
      <w:proofErr w:type="spellStart"/>
      <w:r>
        <w:t>dotNET</w:t>
      </w:r>
      <w:proofErr w:type="spellEnd"/>
      <w:r>
        <w:t xml:space="preserve"> lab inloggen op de applicatie. Dit komt omdat ik dit samen met een collega, </w:t>
      </w:r>
      <w:proofErr w:type="spellStart"/>
      <w:r>
        <w:t>Rikko</w:t>
      </w:r>
      <w:proofErr w:type="spellEnd"/>
      <w:r>
        <w:t xml:space="preserve"> </w:t>
      </w:r>
      <w:proofErr w:type="spellStart"/>
      <w:r>
        <w:t>Keuppens</w:t>
      </w:r>
      <w:proofErr w:type="spellEnd"/>
      <w:r>
        <w:t xml:space="preserve">, ging </w:t>
      </w:r>
      <w:r w:rsidR="0068522C">
        <w:t>implementeren. H</w:t>
      </w:r>
      <w:r>
        <w:t xml:space="preserve">ij </w:t>
      </w:r>
      <w:r w:rsidR="0068522C">
        <w:t>gaf aan</w:t>
      </w:r>
      <w:r>
        <w:t xml:space="preserve"> dat het te geavanceerd was om</w:t>
      </w:r>
      <w:r w:rsidR="0068522C">
        <w:t xml:space="preserve"> dit</w:t>
      </w:r>
      <w:r>
        <w:t xml:space="preserve"> op zo een korte tijd </w:t>
      </w:r>
      <w:r w:rsidR="0068522C">
        <w:t>volledig uit te werken</w:t>
      </w:r>
      <w:r>
        <w:t>. Hij had het inloggen voor meerder</w:t>
      </w:r>
      <w:r w:rsidR="0068522C">
        <w:t>e</w:t>
      </w:r>
      <w:r>
        <w:t xml:space="preserve"> intern</w:t>
      </w:r>
      <w:r w:rsidR="0068522C">
        <w:t>e</w:t>
      </w:r>
      <w:r>
        <w:t xml:space="preserve"> applicaties al </w:t>
      </w:r>
      <w:r w:rsidR="0068522C">
        <w:t>opgezet</w:t>
      </w:r>
      <w:r>
        <w:t xml:space="preserve"> en had dus een goed beeld op wat mogelijk was en wat niet.</w:t>
      </w:r>
    </w:p>
    <w:p w14:paraId="5A079803" w14:textId="56EB70E6" w:rsidR="00B10BC1" w:rsidRDefault="00EC31A1" w:rsidP="00756865">
      <w:r>
        <w:t>Als oplossing hadden we het daarom wa</w:t>
      </w:r>
      <w:r w:rsidR="00384808">
        <w:t>t</w:t>
      </w:r>
      <w:r>
        <w:t xml:space="preserve"> ver</w:t>
      </w:r>
      <w:r w:rsidR="00834F89">
        <w:t>eenvoudigd</w:t>
      </w:r>
      <w:r>
        <w:t>, natuurlijk met de toestemming van Jef en Ive.</w:t>
      </w:r>
      <w:r w:rsidR="00B10BC1">
        <w:t xml:space="preserve"> De basis voor het inloggen was vooral gemaakt door </w:t>
      </w:r>
      <w:proofErr w:type="spellStart"/>
      <w:r w:rsidR="00B10BC1">
        <w:t>Rikko</w:t>
      </w:r>
      <w:proofErr w:type="spellEnd"/>
      <w:r>
        <w:t>. D</w:t>
      </w:r>
      <w:r w:rsidR="00B10BC1">
        <w:t xml:space="preserve">it heeft hij gedaan door een nieuwe applicatie toe te voegen aan de al bestaande tenant van </w:t>
      </w:r>
      <w:proofErr w:type="spellStart"/>
      <w:r w:rsidR="00B10BC1">
        <w:t>dotNET</w:t>
      </w:r>
      <w:proofErr w:type="spellEnd"/>
      <w:r w:rsidR="00B10BC1">
        <w:t xml:space="preserve"> lab. In de code </w:t>
      </w:r>
      <w:r w:rsidR="00834F89">
        <w:t>werd</w:t>
      </w:r>
      <w:r w:rsidR="00B10BC1">
        <w:t xml:space="preserve"> dan weer</w:t>
      </w:r>
      <w:r w:rsidR="00834F89">
        <w:t xml:space="preserve"> de </w:t>
      </w:r>
      <w:proofErr w:type="spellStart"/>
      <w:r w:rsidR="00B10BC1">
        <w:t>Angular</w:t>
      </w:r>
      <w:proofErr w:type="spellEnd"/>
      <w:r w:rsidR="00B10BC1">
        <w:t xml:space="preserve"> </w:t>
      </w:r>
      <w:proofErr w:type="spellStart"/>
      <w:r w:rsidR="00B10BC1">
        <w:t>Auth</w:t>
      </w:r>
      <w:proofErr w:type="spellEnd"/>
      <w:r w:rsidR="00B10BC1">
        <w:t xml:space="preserve"> OIDC Client</w:t>
      </w:r>
      <w:r w:rsidR="00834F89" w:rsidRPr="00834F89">
        <w:t xml:space="preserve"> </w:t>
      </w:r>
      <w:proofErr w:type="spellStart"/>
      <w:r w:rsidR="00834F89">
        <w:t>library</w:t>
      </w:r>
      <w:proofErr w:type="spellEnd"/>
      <w:r w:rsidR="00834F89">
        <w:t xml:space="preserve"> geïnstalleerd</w:t>
      </w:r>
      <w:r w:rsidR="00B10BC1">
        <w:t>.</w:t>
      </w:r>
      <w:r w:rsidR="0068522C">
        <w:t xml:space="preserve"> Deze </w:t>
      </w:r>
      <w:proofErr w:type="spellStart"/>
      <w:r w:rsidR="0068522C">
        <w:t>library</w:t>
      </w:r>
      <w:proofErr w:type="spellEnd"/>
      <w:r w:rsidR="0068522C">
        <w:t xml:space="preserve"> zorgde ervoor dat de applicatie kon communiceren met Microsoft </w:t>
      </w:r>
      <w:proofErr w:type="spellStart"/>
      <w:r w:rsidR="0068522C">
        <w:t>Entra</w:t>
      </w:r>
      <w:proofErr w:type="spellEnd"/>
      <w:r w:rsidR="0068522C">
        <w:t xml:space="preserve"> ID zodat we op deze de ingelogde gebruiker konden ophalen.</w:t>
      </w:r>
    </w:p>
    <w:p w14:paraId="0FD5D3C8" w14:textId="59CC2F78" w:rsidR="0068522C" w:rsidRPr="00B10BC1" w:rsidRDefault="0068522C" w:rsidP="00756865">
      <w:r>
        <w:t>Met deze informatie van de gebruiker kon</w:t>
      </w:r>
      <w:r w:rsidR="00EC31A1">
        <w:t>den we</w:t>
      </w:r>
      <w:r>
        <w:t xml:space="preserve"> dan be</w:t>
      </w:r>
      <w:r w:rsidR="00EC31A1">
        <w:t>kijken</w:t>
      </w:r>
      <w:r>
        <w:t xml:space="preserve"> welke rol deze persoon had en dus ook op welke pagina’s hij of zij mocht komen. Voor klanten werd er</w:t>
      </w:r>
      <w:r w:rsidR="00EC31A1">
        <w:t xml:space="preserve"> daarnaast</w:t>
      </w:r>
      <w:r>
        <w:t xml:space="preserve"> dan ook gekeken naar welk bedrijf er aan deze klant </w:t>
      </w:r>
      <w:r w:rsidR="00EC31A1">
        <w:t>was gekoppeld</w:t>
      </w:r>
      <w:r>
        <w:t xml:space="preserve"> zodat hij of zij enkel de data van dat specifiek</w:t>
      </w:r>
      <w:r w:rsidR="00EC31A1">
        <w:t>e</w:t>
      </w:r>
      <w:r>
        <w:t xml:space="preserve"> bedrijf kon zien.</w:t>
      </w:r>
    </w:p>
    <w:p w14:paraId="4587E40E" w14:textId="28E6133A" w:rsidR="00561BFA" w:rsidRDefault="00561BFA" w:rsidP="00561BFA">
      <w:pPr>
        <w:pStyle w:val="Kop2"/>
      </w:pPr>
      <w:bookmarkStart w:id="38" w:name="_Toc187867327"/>
      <w:r>
        <w:t>CI/CD Pipeline</w:t>
      </w:r>
      <w:bookmarkEnd w:id="38"/>
    </w:p>
    <w:p w14:paraId="3FDB5C37" w14:textId="12C0A429" w:rsidR="00561BFA" w:rsidRDefault="00375516" w:rsidP="00756865">
      <w:r>
        <w:t xml:space="preserve">Een volgend belangrijk onderdeel van een applicatie is een </w:t>
      </w:r>
      <w:proofErr w:type="spellStart"/>
      <w:r w:rsidRPr="00375516">
        <w:t>Continuous</w:t>
      </w:r>
      <w:proofErr w:type="spellEnd"/>
      <w:r w:rsidRPr="00375516">
        <w:t xml:space="preserve"> Integration en </w:t>
      </w:r>
      <w:proofErr w:type="spellStart"/>
      <w:r w:rsidRPr="00375516">
        <w:t>Continuous</w:t>
      </w:r>
      <w:proofErr w:type="spellEnd"/>
      <w:r w:rsidRPr="00375516">
        <w:t xml:space="preserve"> Deployment (CI/CD)</w:t>
      </w:r>
      <w:r>
        <w:t xml:space="preserve"> pipeline. Deze pipeline</w:t>
      </w:r>
      <w:r w:rsidR="00E240EA">
        <w:t xml:space="preserve"> automatiseert het testen en </w:t>
      </w:r>
      <w:proofErr w:type="spellStart"/>
      <w:r w:rsidR="00E240EA">
        <w:t>deployen</w:t>
      </w:r>
      <w:proofErr w:type="spellEnd"/>
      <w:r w:rsidR="00E240EA">
        <w:t xml:space="preserve"> van code. Dit</w:t>
      </w:r>
      <w:r>
        <w:t xml:space="preserve"> zorgt</w:t>
      </w:r>
      <w:r w:rsidR="00E240EA">
        <w:t xml:space="preserve"> ervoor</w:t>
      </w:r>
      <w:r>
        <w:t xml:space="preserve"> dat elke keer wanneer er code naar de </w:t>
      </w:r>
      <w:proofErr w:type="spellStart"/>
      <w:r>
        <w:t>Azure</w:t>
      </w:r>
      <w:proofErr w:type="spellEnd"/>
      <w:r>
        <w:t xml:space="preserve"> </w:t>
      </w:r>
      <w:proofErr w:type="spellStart"/>
      <w:r>
        <w:t>DevOps</w:t>
      </w:r>
      <w:proofErr w:type="spellEnd"/>
      <w:r>
        <w:t xml:space="preserve"> omgeving wordt gepusht</w:t>
      </w:r>
      <w:r w:rsidR="00E240EA">
        <w:t>,</w:t>
      </w:r>
      <w:r>
        <w:t xml:space="preserve"> gespecifieerde testen zullen </w:t>
      </w:r>
      <w:r w:rsidR="00E240EA">
        <w:t>worden uitgevoerd</w:t>
      </w:r>
      <w:r>
        <w:t>.</w:t>
      </w:r>
      <w:r w:rsidR="00E240EA">
        <w:t xml:space="preserve"> Na het lopen van de pipeline krijg je te zien of deze testen zijn geslaagd of niet. Op deze manier zorg je ervoor dat de code altijd op de juiste manier blijft werken.</w:t>
      </w:r>
    </w:p>
    <w:p w14:paraId="5E3E47AC" w14:textId="66D49DCA" w:rsidR="00E240EA" w:rsidRPr="00756865" w:rsidRDefault="00E240EA" w:rsidP="00756865">
      <w:r>
        <w:t>Helaas had ik voor mijn project nog geen CI/CD pipeline gemaakt. Doordat ik vrij laat ben gestart met het programmeren wou ik er eerst voor zorgen dat er een werkende en bruikbare applicatie was. De volgende stap was dan het maken van deze pipeline, waar ik dus niet toe ben gekomen.</w:t>
      </w:r>
    </w:p>
    <w:p w14:paraId="1F509716" w14:textId="510F6299" w:rsidR="00756865" w:rsidRDefault="00DD46F8" w:rsidP="00756865">
      <w:pPr>
        <w:pStyle w:val="Kop2"/>
      </w:pPr>
      <w:bookmarkStart w:id="39" w:name="_Toc187867328"/>
      <w:r>
        <w:t>Hosten</w:t>
      </w:r>
      <w:bookmarkEnd w:id="39"/>
    </w:p>
    <w:p w14:paraId="689AD54C" w14:textId="1A2F49A4" w:rsidR="00756865" w:rsidRDefault="00FD7D05" w:rsidP="00756865">
      <w:r>
        <w:t>Jammer genoeg is</w:t>
      </w:r>
      <w:r w:rsidR="00561BFA">
        <w:t xml:space="preserve"> ook</w:t>
      </w:r>
      <w:r>
        <w:t xml:space="preserve"> het hosten van dit project niet gelukt. Dit kwam simpelweg omdat er niet genoeg tijd was</w:t>
      </w:r>
      <w:r w:rsidR="003C07E7">
        <w:t xml:space="preserve"> en ik niet de juiste rechten had om dit te kunnen doen</w:t>
      </w:r>
      <w:r>
        <w:t>.</w:t>
      </w:r>
      <w:r w:rsidR="003C07E7">
        <w:t xml:space="preserve"> </w:t>
      </w:r>
      <w:r>
        <w:t xml:space="preserve">Het was ook geen vereiste vanuit </w:t>
      </w:r>
      <w:proofErr w:type="spellStart"/>
      <w:r>
        <w:t>dotNET</w:t>
      </w:r>
      <w:proofErr w:type="spellEnd"/>
      <w:r>
        <w:t xml:space="preserve"> lab dat dit al gehost moest worden.</w:t>
      </w:r>
      <w:r w:rsidR="00561BFA">
        <w:t xml:space="preserve"> Dit maakte dat de focus vooral lag op de applicatie zelf.</w:t>
      </w:r>
      <w:r>
        <w:t xml:space="preserve"> Het had het natuurlijk extra mooi gemaakt, maar zowel zij als ik waren tevreden met het resultaat dat is behaald.</w:t>
      </w:r>
    </w:p>
    <w:p w14:paraId="210E9CE8" w14:textId="05527C40" w:rsidR="00561BFA" w:rsidRDefault="003C07E7" w:rsidP="00561BFA">
      <w:r>
        <w:t>Het was de bedoeling zowel de front-</w:t>
      </w:r>
      <w:r w:rsidR="00561BFA">
        <w:t xml:space="preserve"> en</w:t>
      </w:r>
      <w:r>
        <w:t xml:space="preserve"> </w:t>
      </w:r>
      <w:proofErr w:type="spellStart"/>
      <w:r>
        <w:t>back-end</w:t>
      </w:r>
      <w:proofErr w:type="spellEnd"/>
      <w:r w:rsidR="00561BFA">
        <w:t>, maar ook de database</w:t>
      </w:r>
      <w:r>
        <w:t xml:space="preserve"> te hosten op </w:t>
      </w:r>
      <w:proofErr w:type="spellStart"/>
      <w:r>
        <w:t>Azure</w:t>
      </w:r>
      <w:proofErr w:type="spellEnd"/>
      <w:r w:rsidR="00561BFA">
        <w:t xml:space="preserve">. Dit was een vereiste vanuit </w:t>
      </w:r>
      <w:proofErr w:type="spellStart"/>
      <w:r w:rsidR="00561BFA">
        <w:t>dotNET</w:t>
      </w:r>
      <w:proofErr w:type="spellEnd"/>
      <w:r w:rsidR="00561BFA">
        <w:t xml:space="preserve"> lab aangezien</w:t>
      </w:r>
      <w:r>
        <w:t xml:space="preserve"> hier alle applicaties van </w:t>
      </w:r>
      <w:r w:rsidR="00561BFA">
        <w:t>hun op worden</w:t>
      </w:r>
      <w:r>
        <w:t xml:space="preserve"> gehost. </w:t>
      </w:r>
      <w:r w:rsidR="00561BFA">
        <w:t xml:space="preserve">Ze zijn ook Microsoft partner, wat het logisch maakt dat ze services van Microsoft gebruiken, </w:t>
      </w:r>
      <w:proofErr w:type="spellStart"/>
      <w:r w:rsidR="00561BFA">
        <w:t>Azure</w:t>
      </w:r>
      <w:proofErr w:type="spellEnd"/>
      <w:r w:rsidR="00561BFA">
        <w:t xml:space="preserve"> in dit geval.</w:t>
      </w:r>
    </w:p>
    <w:p w14:paraId="3AC04DE0" w14:textId="17F729B5" w:rsidR="00834F89" w:rsidRDefault="00834F89" w:rsidP="00834F89">
      <w:pPr>
        <w:pStyle w:val="Kop2"/>
      </w:pPr>
      <w:bookmarkStart w:id="40" w:name="_Toc187867329"/>
      <w:r>
        <w:lastRenderedPageBreak/>
        <w:t>Resultaat</w:t>
      </w:r>
      <w:bookmarkEnd w:id="40"/>
    </w:p>
    <w:p w14:paraId="4E4457BB" w14:textId="4E204847" w:rsidR="00834F89" w:rsidRDefault="00651C1D" w:rsidP="00834F89">
      <w:r>
        <w:rPr>
          <w:noProof/>
        </w:rPr>
        <mc:AlternateContent>
          <mc:Choice Requires="wps">
            <w:drawing>
              <wp:anchor distT="0" distB="0" distL="114300" distR="114300" simplePos="0" relativeHeight="251681792" behindDoc="0" locked="0" layoutInCell="1" allowOverlap="1" wp14:anchorId="47819F7D" wp14:editId="408BB9B3">
                <wp:simplePos x="0" y="0"/>
                <wp:positionH relativeFrom="column">
                  <wp:posOffset>0</wp:posOffset>
                </wp:positionH>
                <wp:positionV relativeFrom="paragraph">
                  <wp:posOffset>3658235</wp:posOffset>
                </wp:positionV>
                <wp:extent cx="5760720" cy="635"/>
                <wp:effectExtent l="0" t="0" r="0" b="0"/>
                <wp:wrapTopAndBottom/>
                <wp:docPr id="197571071"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CBCA65" w14:textId="55094772" w:rsidR="00651C1D" w:rsidRPr="00126EEE"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9</w:t>
                            </w:r>
                            <w:r>
                              <w:fldChar w:fldCharType="end"/>
                            </w:r>
                            <w:r>
                              <w:t>: Login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19F7D" id="_x0000_s1031" type="#_x0000_t202" style="position:absolute;margin-left:0;margin-top:288.05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" stroked="f">
                <v:textbox style="mso-fit-shape-to-text:t" inset="0,0,0,0">
                  <w:txbxContent>
                    <w:p w14:paraId="3DCBCA65" w14:textId="55094772" w:rsidR="00651C1D" w:rsidRPr="00126EEE"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9</w:t>
                      </w:r>
                      <w:r>
                        <w:fldChar w:fldCharType="end"/>
                      </w:r>
                      <w:r>
                        <w:t>: Login pagina</w:t>
                      </w:r>
                    </w:p>
                  </w:txbxContent>
                </v:textbox>
                <w10:wrap type="topAndBottom"/>
              </v:shape>
            </w:pict>
          </mc:Fallback>
        </mc:AlternateContent>
      </w:r>
      <w:r>
        <w:rPr>
          <w:noProof/>
        </w:rPr>
        <w:drawing>
          <wp:anchor distT="0" distB="0" distL="114300" distR="114300" simplePos="0" relativeHeight="251679744" behindDoc="0" locked="0" layoutInCell="1" allowOverlap="1" wp14:anchorId="75CE0472" wp14:editId="102216AC">
            <wp:simplePos x="0" y="0"/>
            <wp:positionH relativeFrom="margin">
              <wp:align>right</wp:align>
            </wp:positionH>
            <wp:positionV relativeFrom="paragraph">
              <wp:posOffset>842645</wp:posOffset>
            </wp:positionV>
            <wp:extent cx="5760720" cy="2758440"/>
            <wp:effectExtent l="0" t="0" r="0" b="3810"/>
            <wp:wrapTopAndBottom/>
            <wp:docPr id="150324246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anchor>
        </w:drawing>
      </w:r>
      <w:r w:rsidR="00834F89">
        <w:t>Na 13 weken goed mijn best te doen heb ik, naar mijn mening, toch een mooie applicatie weten te maken. Dit zal ik in dit onderdeel duidelijk maken door wa</w:t>
      </w:r>
      <w:r w:rsidR="00384808">
        <w:t>t</w:t>
      </w:r>
      <w:r w:rsidR="00834F89">
        <w:t xml:space="preserve"> pagina’s voor zowel gebruikers als administrators te laten zien.</w:t>
      </w:r>
      <w:r w:rsidR="00B13576">
        <w:t xml:space="preserve"> Het eerste wat natuurlijk te zien is op de applicatie is het scherm om in te loggen, wanneer een persoon niet is ingelogd krijgt hij of zij niets te zien.</w:t>
      </w:r>
    </w:p>
    <w:p w14:paraId="18073B17" w14:textId="712ECFC6" w:rsidR="00B13576" w:rsidRDefault="00B13576" w:rsidP="00834F89"/>
    <w:p w14:paraId="5E81A740" w14:textId="142A378C" w:rsidR="00834F89" w:rsidRDefault="00834F89" w:rsidP="00834F89">
      <w:pPr>
        <w:pStyle w:val="Kop3"/>
      </w:pPr>
      <w:bookmarkStart w:id="41" w:name="_Toc187867330"/>
      <w:r>
        <w:t>Gebruiker</w:t>
      </w:r>
      <w:bookmarkEnd w:id="41"/>
    </w:p>
    <w:p w14:paraId="00A4F3E5" w14:textId="33F553BA" w:rsidR="00B13576" w:rsidRPr="00B13576" w:rsidRDefault="00651C1D" w:rsidP="00B13576">
      <w:r>
        <w:rPr>
          <w:noProof/>
        </w:rPr>
        <mc:AlternateContent>
          <mc:Choice Requires="wps">
            <w:drawing>
              <wp:anchor distT="0" distB="0" distL="114300" distR="114300" simplePos="0" relativeHeight="251684864" behindDoc="0" locked="0" layoutInCell="1" allowOverlap="1" wp14:anchorId="6599CC1A" wp14:editId="03001292">
                <wp:simplePos x="0" y="0"/>
                <wp:positionH relativeFrom="column">
                  <wp:posOffset>194310</wp:posOffset>
                </wp:positionH>
                <wp:positionV relativeFrom="paragraph">
                  <wp:posOffset>3517900</wp:posOffset>
                </wp:positionV>
                <wp:extent cx="5372100" cy="635"/>
                <wp:effectExtent l="0" t="0" r="0" b="0"/>
                <wp:wrapTopAndBottom/>
                <wp:docPr id="280910154" name="Tekstvak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00AE2606" w14:textId="4A702214" w:rsidR="00651C1D" w:rsidRPr="008E61DF"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10</w:t>
                            </w:r>
                            <w:r>
                              <w:fldChar w:fldCharType="end"/>
                            </w:r>
                            <w:r>
                              <w:t>: Gebruiker home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CC1A" id="_x0000_s1032" type="#_x0000_t202" style="position:absolute;margin-left:15.3pt;margin-top:277pt;width:42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mv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m4/z2ZR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" stroked="f">
                <v:textbox style="mso-fit-shape-to-text:t" inset="0,0,0,0">
                  <w:txbxContent>
                    <w:p w14:paraId="00AE2606" w14:textId="4A702214" w:rsidR="00651C1D" w:rsidRPr="008E61DF"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10</w:t>
                      </w:r>
                      <w:r>
                        <w:fldChar w:fldCharType="end"/>
                      </w:r>
                      <w:r>
                        <w:t>: Gebruiker home pagina</w:t>
                      </w:r>
                    </w:p>
                  </w:txbxContent>
                </v:textbox>
                <w10:wrap type="topAndBottom"/>
              </v:shape>
            </w:pict>
          </mc:Fallback>
        </mc:AlternateContent>
      </w:r>
      <w:r>
        <w:rPr>
          <w:noProof/>
        </w:rPr>
        <w:drawing>
          <wp:anchor distT="0" distB="0" distL="114300" distR="114300" simplePos="0" relativeHeight="251682816" behindDoc="0" locked="0" layoutInCell="1" allowOverlap="1" wp14:anchorId="2D6C6871" wp14:editId="2385D3E3">
            <wp:simplePos x="0" y="0"/>
            <wp:positionH relativeFrom="margin">
              <wp:align>center</wp:align>
            </wp:positionH>
            <wp:positionV relativeFrom="paragraph">
              <wp:posOffset>889635</wp:posOffset>
            </wp:positionV>
            <wp:extent cx="5372100" cy="2571115"/>
            <wp:effectExtent l="0" t="0" r="0" b="635"/>
            <wp:wrapTopAndBottom/>
            <wp:docPr id="30629712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7122" name="Afbeelding 1" descr="Afbeelding met tekst, schermopname, Lettertype, ontwerp&#10;&#10;Automatisch gegenereerde beschrijv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576">
        <w:t xml:space="preserve">Wanneer een gewone gebruiker is ingelogd </w:t>
      </w:r>
      <w:r w:rsidR="00EF741F">
        <w:t xml:space="preserve">komt hij eerst op de home pagina terecht. Het was oorspronkelijk de bedoeling dat de gebruiker rechtstreeks op de score pagina terecht kwam, maar dan was dit ook het geval voor een administrator, wat niet </w:t>
      </w:r>
      <w:r w:rsidR="00C51E64">
        <w:t>de bedoeling was</w:t>
      </w:r>
      <w:r w:rsidR="00EF741F">
        <w:t>. Ook met hulp van een collega kreeg ik dit niet opgelost waardoor ik ervoor heb gekozen een simpele homepagina te maken.</w:t>
      </w:r>
    </w:p>
    <w:p w14:paraId="5BD95910" w14:textId="69948B9B" w:rsidR="00834F89" w:rsidRDefault="00834F89" w:rsidP="00834F89"/>
    <w:p w14:paraId="7C6D82C2" w14:textId="0DC6B055" w:rsidR="00EF741F" w:rsidRDefault="00EF741F" w:rsidP="00834F89">
      <w:r>
        <w:lastRenderedPageBreak/>
        <w:t xml:space="preserve">Onderstaande pagina is de score pagina. Op deze pagina krijgt de gebruiker de vijf meest recente en de huidige security score te zien. Bij het </w:t>
      </w:r>
      <w:proofErr w:type="spellStart"/>
      <w:r>
        <w:t>hoveren</w:t>
      </w:r>
      <w:proofErr w:type="spellEnd"/>
      <w:r>
        <w:t xml:space="preserve"> van de muis over de databollen kan je duidelijk zien welke score je op dat moment hebt.</w:t>
      </w:r>
      <w:r w:rsidR="00B634DE">
        <w:t xml:space="preserve"> Zo zie je ook dat er onderverdeling</w:t>
      </w:r>
      <w:r w:rsidR="00384808">
        <w:t>en</w:t>
      </w:r>
      <w:r w:rsidR="00B634DE">
        <w:t xml:space="preserve"> zijn gemaakt in de grafiek. Dit laat zien wat de security score eigenlijk beteken</w:t>
      </w:r>
      <w:r w:rsidR="00384808">
        <w:t>t</w:t>
      </w:r>
      <w:r w:rsidR="00B634DE">
        <w:t xml:space="preserve">, want vanaf dat je een drie hebt zitten klanten eigenlijk al in de veilige zone. De scores die de klant hier te zien krijgt, worden ingegeven door een werknemer van </w:t>
      </w:r>
      <w:proofErr w:type="spellStart"/>
      <w:r w:rsidR="00B634DE">
        <w:t>dotNET</w:t>
      </w:r>
      <w:proofErr w:type="spellEnd"/>
      <w:r w:rsidR="00B634DE">
        <w:t xml:space="preserve"> lab.</w:t>
      </w:r>
    </w:p>
    <w:p w14:paraId="56FFB2C6" w14:textId="77777777" w:rsidR="00651C1D" w:rsidRDefault="00651C1D" w:rsidP="00834F89">
      <w:r>
        <w:rPr>
          <w:noProof/>
        </w:rPr>
        <mc:AlternateContent>
          <mc:Choice Requires="wps">
            <w:drawing>
              <wp:anchor distT="0" distB="0" distL="114300" distR="114300" simplePos="0" relativeHeight="251687936" behindDoc="0" locked="0" layoutInCell="1" allowOverlap="1" wp14:anchorId="7AE05135" wp14:editId="166EFC8C">
                <wp:simplePos x="0" y="0"/>
                <wp:positionH relativeFrom="column">
                  <wp:posOffset>-635</wp:posOffset>
                </wp:positionH>
                <wp:positionV relativeFrom="paragraph">
                  <wp:posOffset>2818765</wp:posOffset>
                </wp:positionV>
                <wp:extent cx="5760720" cy="635"/>
                <wp:effectExtent l="0" t="0" r="0" b="0"/>
                <wp:wrapTopAndBottom/>
                <wp:docPr id="1531532618"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E4410F" w14:textId="6DF4B04E" w:rsidR="00651C1D" w:rsidRPr="00CB1F13"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11</w:t>
                            </w:r>
                            <w:r>
                              <w:fldChar w:fldCharType="end"/>
                            </w:r>
                            <w:r>
                              <w:t>: Score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05135" id="_x0000_s1033" type="#_x0000_t202" style="position:absolute;margin-left:-.05pt;margin-top:221.9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" stroked="f">
                <v:textbox style="mso-fit-shape-to-text:t" inset="0,0,0,0">
                  <w:txbxContent>
                    <w:p w14:paraId="65E4410F" w14:textId="6DF4B04E" w:rsidR="00651C1D" w:rsidRPr="00CB1F13"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11</w:t>
                      </w:r>
                      <w:r>
                        <w:fldChar w:fldCharType="end"/>
                      </w:r>
                      <w:r>
                        <w:t>: Score pagina</w:t>
                      </w:r>
                    </w:p>
                  </w:txbxContent>
                </v:textbox>
                <w10:wrap type="topAndBottom"/>
              </v:shape>
            </w:pict>
          </mc:Fallback>
        </mc:AlternateContent>
      </w:r>
      <w:r w:rsidR="00EF741F">
        <w:rPr>
          <w:noProof/>
        </w:rPr>
        <w:drawing>
          <wp:anchor distT="0" distB="0" distL="114300" distR="114300" simplePos="0" relativeHeight="251685888" behindDoc="0" locked="0" layoutInCell="1" allowOverlap="1" wp14:anchorId="1E39D993" wp14:editId="5C28F0C6">
            <wp:simplePos x="0" y="0"/>
            <wp:positionH relativeFrom="column">
              <wp:posOffset>-635</wp:posOffset>
            </wp:positionH>
            <wp:positionV relativeFrom="paragraph">
              <wp:posOffset>1270</wp:posOffset>
            </wp:positionV>
            <wp:extent cx="5760720" cy="2760345"/>
            <wp:effectExtent l="0" t="0" r="0" b="1905"/>
            <wp:wrapTopAndBottom/>
            <wp:docPr id="1724011424" name="Afbeelding 4" descr="Afbeelding met schermopname, teks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1424" name="Afbeelding 4" descr="Afbeelding met schermopname, tekst, diagram, lijn&#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anchor>
        </w:drawing>
      </w:r>
    </w:p>
    <w:p w14:paraId="0AACA2BA" w14:textId="3F5C679C" w:rsidR="00EF741F" w:rsidRDefault="00EF741F" w:rsidP="00834F89">
      <w:r>
        <w:t xml:space="preserve">Ook op de </w:t>
      </w:r>
      <w:proofErr w:type="spellStart"/>
      <w:r>
        <w:t>history</w:t>
      </w:r>
      <w:proofErr w:type="spellEnd"/>
      <w:r>
        <w:t xml:space="preserve"> pagina kan je de details van een specifieke score bekijken. Dit zijn al de scores van de klant. In dit geval zijn het er maar zes, maar in de toekomst kunnen dit er een stuk meer worden. Deze pagina geeft een mooi overzicht over de evolutie van de score doorheen de tijd.</w:t>
      </w:r>
    </w:p>
    <w:p w14:paraId="31D797C6" w14:textId="38AC7F29" w:rsidR="00EF741F" w:rsidRDefault="00651C1D" w:rsidP="00834F89">
      <w:r>
        <w:rPr>
          <w:noProof/>
        </w:rPr>
        <mc:AlternateContent>
          <mc:Choice Requires="wps">
            <w:drawing>
              <wp:anchor distT="0" distB="0" distL="114300" distR="114300" simplePos="0" relativeHeight="251691008" behindDoc="0" locked="0" layoutInCell="1" allowOverlap="1" wp14:anchorId="4C972C73" wp14:editId="5FA1CB06">
                <wp:simplePos x="0" y="0"/>
                <wp:positionH relativeFrom="column">
                  <wp:posOffset>-635</wp:posOffset>
                </wp:positionH>
                <wp:positionV relativeFrom="paragraph">
                  <wp:posOffset>2808605</wp:posOffset>
                </wp:positionV>
                <wp:extent cx="5760720" cy="635"/>
                <wp:effectExtent l="0" t="0" r="0" b="0"/>
                <wp:wrapTopAndBottom/>
                <wp:docPr id="1916541567"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B97C24" w14:textId="24EC9BA0" w:rsidR="00651C1D" w:rsidRPr="00083483"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12</w:t>
                            </w:r>
                            <w:r>
                              <w:fldChar w:fldCharType="end"/>
                            </w:r>
                            <w:r>
                              <w:t xml:space="preserve">: </w:t>
                            </w:r>
                            <w:r>
                              <w:t>History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72C73" id="_x0000_s1034" type="#_x0000_t202" style="position:absolute;margin-left:-.05pt;margin-top:221.15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" stroked="f">
                <v:textbox style="mso-fit-shape-to-text:t" inset="0,0,0,0">
                  <w:txbxContent>
                    <w:p w14:paraId="09B97C24" w14:textId="24EC9BA0" w:rsidR="00651C1D" w:rsidRPr="00083483"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12</w:t>
                      </w:r>
                      <w:r>
                        <w:fldChar w:fldCharType="end"/>
                      </w:r>
                      <w:r>
                        <w:t xml:space="preserve">: </w:t>
                      </w:r>
                      <w:r>
                        <w:t>History pagina</w:t>
                      </w:r>
                    </w:p>
                  </w:txbxContent>
                </v:textbox>
                <w10:wrap type="topAndBottom"/>
              </v:shape>
            </w:pict>
          </mc:Fallback>
        </mc:AlternateContent>
      </w:r>
      <w:r w:rsidR="00EF741F">
        <w:rPr>
          <w:noProof/>
        </w:rPr>
        <w:drawing>
          <wp:anchor distT="0" distB="0" distL="114300" distR="114300" simplePos="0" relativeHeight="251688960" behindDoc="0" locked="0" layoutInCell="1" allowOverlap="1" wp14:anchorId="1128DB9E" wp14:editId="5BAC7D60">
            <wp:simplePos x="0" y="0"/>
            <wp:positionH relativeFrom="column">
              <wp:posOffset>-635</wp:posOffset>
            </wp:positionH>
            <wp:positionV relativeFrom="paragraph">
              <wp:posOffset>-2540</wp:posOffset>
            </wp:positionV>
            <wp:extent cx="5760720" cy="2753995"/>
            <wp:effectExtent l="0" t="0" r="0" b="8255"/>
            <wp:wrapTopAndBottom/>
            <wp:docPr id="1050280502" name="Afbeelding 5" descr="Afbeelding met tekst, schermopname, softwar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0502" name="Afbeelding 5" descr="Afbeelding met tekst, schermopname, software, Perceel&#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anchor>
        </w:drawing>
      </w:r>
    </w:p>
    <w:p w14:paraId="069AA6C7" w14:textId="57C76994" w:rsidR="00B634DE" w:rsidRDefault="00B634DE" w:rsidP="00834F89">
      <w:r>
        <w:lastRenderedPageBreak/>
        <w:t xml:space="preserve">De laatste, maar misschien wel de belangrijkste pagina voor de gebruiker is de </w:t>
      </w:r>
      <w:proofErr w:type="spellStart"/>
      <w:r>
        <w:t>improvements</w:t>
      </w:r>
      <w:proofErr w:type="spellEnd"/>
      <w:r>
        <w:t xml:space="preserve"> pagina. Op deze pagina zullen al de </w:t>
      </w:r>
      <w:r w:rsidR="00384808">
        <w:t>ver</w:t>
      </w:r>
      <w:r>
        <w:t xml:space="preserve">beterpunten komen die de klant moet implementeren. Deze worden ook door een </w:t>
      </w:r>
      <w:proofErr w:type="spellStart"/>
      <w:r>
        <w:t>dotNET</w:t>
      </w:r>
      <w:proofErr w:type="spellEnd"/>
      <w:r>
        <w:t xml:space="preserve"> lab werknemer ingegeven. De klant heeft op deze pagina ook de mogelijkheid om te filteren op verschillende zaken. Ook kan hij of zij bepaalde verbeterpunten aanduiden als “</w:t>
      </w:r>
      <w:proofErr w:type="spellStart"/>
      <w:r>
        <w:t>completed</w:t>
      </w:r>
      <w:proofErr w:type="spellEnd"/>
      <w:r>
        <w:t xml:space="preserve">”. Dit wil zeggen dat ze zijn geïmplementeerd volgens de klant. Een </w:t>
      </w:r>
      <w:proofErr w:type="spellStart"/>
      <w:r>
        <w:t>dotNET</w:t>
      </w:r>
      <w:proofErr w:type="spellEnd"/>
      <w:r>
        <w:t xml:space="preserve"> lab werknemer zal het volgende kwartaal dan nakijken of dit verbeterpunt wel degelijk is geïmplementeerd en of het op de juiste manier is gedaan.</w:t>
      </w:r>
    </w:p>
    <w:p w14:paraId="006EB192" w14:textId="4A1AE8F7" w:rsidR="00B634DE" w:rsidRDefault="00651C1D" w:rsidP="00834F89">
      <w:r>
        <w:rPr>
          <w:noProof/>
        </w:rPr>
        <mc:AlternateContent>
          <mc:Choice Requires="wps">
            <w:drawing>
              <wp:anchor distT="0" distB="0" distL="114300" distR="114300" simplePos="0" relativeHeight="251694080" behindDoc="0" locked="0" layoutInCell="1" allowOverlap="1" wp14:anchorId="0568262C" wp14:editId="51BF73D8">
                <wp:simplePos x="0" y="0"/>
                <wp:positionH relativeFrom="column">
                  <wp:posOffset>-635</wp:posOffset>
                </wp:positionH>
                <wp:positionV relativeFrom="paragraph">
                  <wp:posOffset>2805430</wp:posOffset>
                </wp:positionV>
                <wp:extent cx="5760720" cy="635"/>
                <wp:effectExtent l="0" t="0" r="0" b="0"/>
                <wp:wrapTopAndBottom/>
                <wp:docPr id="50531112"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DFCD28" w14:textId="3BA7BD14" w:rsidR="00651C1D" w:rsidRPr="00E824A6"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13</w:t>
                            </w:r>
                            <w:r>
                              <w:fldChar w:fldCharType="end"/>
                            </w:r>
                            <w:r>
                              <w:t xml:space="preserve">: </w:t>
                            </w:r>
                            <w:r>
                              <w:t>Improvements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8262C" id="_x0000_s1035" type="#_x0000_t202" style="position:absolute;margin-left:-.05pt;margin-top:220.9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" stroked="f">
                <v:textbox style="mso-fit-shape-to-text:t" inset="0,0,0,0">
                  <w:txbxContent>
                    <w:p w14:paraId="14DFCD28" w14:textId="3BA7BD14" w:rsidR="00651C1D" w:rsidRPr="00E824A6"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13</w:t>
                      </w:r>
                      <w:r>
                        <w:fldChar w:fldCharType="end"/>
                      </w:r>
                      <w:r>
                        <w:t xml:space="preserve">: </w:t>
                      </w:r>
                      <w:r>
                        <w:t>Improvements pagina</w:t>
                      </w:r>
                    </w:p>
                  </w:txbxContent>
                </v:textbox>
                <w10:wrap type="topAndBottom"/>
              </v:shape>
            </w:pict>
          </mc:Fallback>
        </mc:AlternateContent>
      </w:r>
      <w:r w:rsidR="00B634DE">
        <w:rPr>
          <w:noProof/>
        </w:rPr>
        <w:drawing>
          <wp:anchor distT="0" distB="0" distL="114300" distR="114300" simplePos="0" relativeHeight="251692032" behindDoc="0" locked="0" layoutInCell="1" allowOverlap="1" wp14:anchorId="71B5875C" wp14:editId="67F004B3">
            <wp:simplePos x="0" y="0"/>
            <wp:positionH relativeFrom="column">
              <wp:posOffset>-635</wp:posOffset>
            </wp:positionH>
            <wp:positionV relativeFrom="paragraph">
              <wp:posOffset>-1270</wp:posOffset>
            </wp:positionV>
            <wp:extent cx="5760720" cy="2749550"/>
            <wp:effectExtent l="0" t="0" r="0" b="0"/>
            <wp:wrapTopAndBottom/>
            <wp:docPr id="1436041751" name="Afbeelding 6"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1751" name="Afbeelding 6" descr="Afbeelding met tekst, software, Computerpictogram, Webpagina&#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49550"/>
                    </a:xfrm>
                    <a:prstGeom prst="rect">
                      <a:avLst/>
                    </a:prstGeom>
                    <a:noFill/>
                    <a:ln>
                      <a:noFill/>
                    </a:ln>
                  </pic:spPr>
                </pic:pic>
              </a:graphicData>
            </a:graphic>
          </wp:anchor>
        </w:drawing>
      </w:r>
    </w:p>
    <w:p w14:paraId="2DE16DC1" w14:textId="7741D103" w:rsidR="00834F89" w:rsidRDefault="00834F89" w:rsidP="00834F89">
      <w:pPr>
        <w:pStyle w:val="Kop3"/>
      </w:pPr>
      <w:bookmarkStart w:id="42" w:name="_Toc187867331"/>
      <w:r>
        <w:t>Administrator</w:t>
      </w:r>
      <w:bookmarkEnd w:id="42"/>
    </w:p>
    <w:p w14:paraId="62F0E8D7" w14:textId="3CDCA27E" w:rsidR="00C51E64" w:rsidRPr="00C51E64" w:rsidRDefault="00651C1D" w:rsidP="00C51E64">
      <w:r>
        <w:rPr>
          <w:noProof/>
        </w:rPr>
        <mc:AlternateContent>
          <mc:Choice Requires="wps">
            <w:drawing>
              <wp:anchor distT="0" distB="0" distL="114300" distR="114300" simplePos="0" relativeHeight="251697152" behindDoc="0" locked="0" layoutInCell="1" allowOverlap="1" wp14:anchorId="775295AF" wp14:editId="73F9E021">
                <wp:simplePos x="0" y="0"/>
                <wp:positionH relativeFrom="column">
                  <wp:posOffset>182880</wp:posOffset>
                </wp:positionH>
                <wp:positionV relativeFrom="paragraph">
                  <wp:posOffset>3522980</wp:posOffset>
                </wp:positionV>
                <wp:extent cx="5394960" cy="635"/>
                <wp:effectExtent l="0" t="0" r="0" b="0"/>
                <wp:wrapTopAndBottom/>
                <wp:docPr id="23456586" name="Tekstvak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57DFB982" w14:textId="7383410A" w:rsidR="00651C1D" w:rsidRPr="00813D58"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14</w:t>
                            </w:r>
                            <w:r>
                              <w:fldChar w:fldCharType="end"/>
                            </w:r>
                            <w:r>
                              <w:t>: Administrator home</w:t>
                            </w:r>
                            <w:r w:rsidRPr="00492DF0">
                              <w:t xml:space="preserv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295AF" id="_x0000_s1036" type="#_x0000_t202" style="position:absolute;margin-left:14.4pt;margin-top:277.4pt;width:424.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5W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69uPt3MKSYrN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" stroked="f">
                <v:textbox style="mso-fit-shape-to-text:t" inset="0,0,0,0">
                  <w:txbxContent>
                    <w:p w14:paraId="57DFB982" w14:textId="7383410A" w:rsidR="00651C1D" w:rsidRPr="00813D58"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14</w:t>
                      </w:r>
                      <w:r>
                        <w:fldChar w:fldCharType="end"/>
                      </w:r>
                      <w:r>
                        <w:t>: Administrator home</w:t>
                      </w:r>
                      <w:r w:rsidRPr="00492DF0">
                        <w:t xml:space="preserve"> pagina</w:t>
                      </w:r>
                    </w:p>
                  </w:txbxContent>
                </v:textbox>
                <w10:wrap type="topAndBottom"/>
              </v:shape>
            </w:pict>
          </mc:Fallback>
        </mc:AlternateContent>
      </w:r>
      <w:r>
        <w:rPr>
          <w:noProof/>
        </w:rPr>
        <w:drawing>
          <wp:anchor distT="0" distB="0" distL="114300" distR="114300" simplePos="0" relativeHeight="251695104" behindDoc="0" locked="0" layoutInCell="1" allowOverlap="1" wp14:anchorId="3D649C25" wp14:editId="791130B0">
            <wp:simplePos x="0" y="0"/>
            <wp:positionH relativeFrom="margin">
              <wp:align>center</wp:align>
            </wp:positionH>
            <wp:positionV relativeFrom="paragraph">
              <wp:posOffset>883285</wp:posOffset>
            </wp:positionV>
            <wp:extent cx="5394960" cy="2582545"/>
            <wp:effectExtent l="0" t="0" r="0" b="8255"/>
            <wp:wrapTopAndBottom/>
            <wp:docPr id="20152713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258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E64">
        <w:t>Ook de administrator komt eerst op een home pagina terecht. Dit komt doordat na het inloggen het inladen van de pagina gebeurt voor dat het systeem weet wat voor rol deze gebruiker heeft. Om deze reden was het de veiligste optie o</w:t>
      </w:r>
      <w:r w:rsidR="00384808">
        <w:t>m</w:t>
      </w:r>
      <w:r w:rsidR="00C51E64">
        <w:t xml:space="preserve"> naar de home pagina te navigeren. Vanuit deze pagina kon de administrator dan ook kiezen welke pagina hij wou bezoeken.</w:t>
      </w:r>
    </w:p>
    <w:p w14:paraId="170CAEBD" w14:textId="61FE9217" w:rsidR="00834F89" w:rsidRDefault="00834F89" w:rsidP="00834F89"/>
    <w:p w14:paraId="0D7FBA61" w14:textId="1331AAFB" w:rsidR="00236093" w:rsidRDefault="00236093" w:rsidP="00236093">
      <w:pPr>
        <w:pStyle w:val="Kop4"/>
      </w:pPr>
      <w:r>
        <w:lastRenderedPageBreak/>
        <w:t>Manage users</w:t>
      </w:r>
    </w:p>
    <w:p w14:paraId="2880C3A8" w14:textId="02862B0F" w:rsidR="00C51E64" w:rsidRDefault="00C51E64" w:rsidP="00834F89">
      <w:r>
        <w:t xml:space="preserve">Als eerst was er de manage users pagina </w:t>
      </w:r>
      <w:r w:rsidR="000A305C">
        <w:t>waar de administrator de mogelijkheid kreeg o</w:t>
      </w:r>
      <w:r w:rsidR="00D91F17">
        <w:t>m</w:t>
      </w:r>
      <w:r w:rsidR="000A305C">
        <w:t xml:space="preserve"> de gebruikers van de applicatie te beheren. Zo kan je zien dat de pagina is geopend met al de gebruikers, waarbij er de mogelijkheid was om te filteren op de gebruikers van een specifieke klant.</w:t>
      </w:r>
      <w:r w:rsidR="00A37E8E">
        <w:t xml:space="preserve"> Op </w:t>
      </w:r>
      <w:r w:rsidR="00D91F17">
        <w:t>onderstaande afbeelding</w:t>
      </w:r>
      <w:r w:rsidR="00A37E8E">
        <w:t xml:space="preserve"> zie je dat de navigatiebalk ook</w:t>
      </w:r>
      <w:r w:rsidR="00364566">
        <w:t xml:space="preserve"> klein gemaakt kon worden</w:t>
      </w:r>
      <w:r w:rsidR="00A17DDC">
        <w:t xml:space="preserve">. Zo </w:t>
      </w:r>
      <w:r w:rsidR="00D91F17">
        <w:t>konden</w:t>
      </w:r>
      <w:r w:rsidR="00A17DDC">
        <w:t xml:space="preserve"> mensen met een kleiner scherm ook op een gebruiksvriendelijke manier de pagina gebruiken.</w:t>
      </w:r>
    </w:p>
    <w:p w14:paraId="7357CF32" w14:textId="796C2611" w:rsidR="00C51E64" w:rsidRDefault="00651C1D" w:rsidP="00834F89">
      <w:r>
        <w:rPr>
          <w:noProof/>
        </w:rPr>
        <mc:AlternateContent>
          <mc:Choice Requires="wps">
            <w:drawing>
              <wp:anchor distT="0" distB="0" distL="114300" distR="114300" simplePos="0" relativeHeight="251700224" behindDoc="0" locked="0" layoutInCell="1" allowOverlap="1" wp14:anchorId="44FD4C37" wp14:editId="1901BEA2">
                <wp:simplePos x="0" y="0"/>
                <wp:positionH relativeFrom="column">
                  <wp:posOffset>-635</wp:posOffset>
                </wp:positionH>
                <wp:positionV relativeFrom="paragraph">
                  <wp:posOffset>2820035</wp:posOffset>
                </wp:positionV>
                <wp:extent cx="5760720" cy="635"/>
                <wp:effectExtent l="0" t="0" r="0" b="0"/>
                <wp:wrapTopAndBottom/>
                <wp:docPr id="1555917098"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68D50F" w14:textId="15BB4EB3" w:rsidR="00651C1D" w:rsidRPr="00940C9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15</w:t>
                            </w:r>
                            <w:r>
                              <w:fldChar w:fldCharType="end"/>
                            </w:r>
                            <w:r>
                              <w:t>: Manage users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D4C37" id="_x0000_s1037" type="#_x0000_t202" style="position:absolute;margin-left:-.05pt;margin-top:222.05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" stroked="f">
                <v:textbox style="mso-fit-shape-to-text:t" inset="0,0,0,0">
                  <w:txbxContent>
                    <w:p w14:paraId="7D68D50F" w14:textId="15BB4EB3" w:rsidR="00651C1D" w:rsidRPr="00940C9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15</w:t>
                      </w:r>
                      <w:r>
                        <w:fldChar w:fldCharType="end"/>
                      </w:r>
                      <w:r>
                        <w:t>: Manage users pagina</w:t>
                      </w:r>
                    </w:p>
                  </w:txbxContent>
                </v:textbox>
                <w10:wrap type="topAndBottom"/>
              </v:shape>
            </w:pict>
          </mc:Fallback>
        </mc:AlternateContent>
      </w:r>
      <w:r w:rsidR="00A17DDC">
        <w:rPr>
          <w:noProof/>
        </w:rPr>
        <w:drawing>
          <wp:anchor distT="0" distB="0" distL="114300" distR="114300" simplePos="0" relativeHeight="251698176" behindDoc="0" locked="0" layoutInCell="1" allowOverlap="1" wp14:anchorId="24755A5C" wp14:editId="7D06A64E">
            <wp:simplePos x="0" y="0"/>
            <wp:positionH relativeFrom="column">
              <wp:posOffset>-635</wp:posOffset>
            </wp:positionH>
            <wp:positionV relativeFrom="paragraph">
              <wp:posOffset>1270</wp:posOffset>
            </wp:positionV>
            <wp:extent cx="5760720" cy="2761615"/>
            <wp:effectExtent l="0" t="0" r="0" b="635"/>
            <wp:wrapTopAndBottom/>
            <wp:docPr id="786065127" name="Afbeelding 3"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5127" name="Afbeelding 3" descr="Afbeelding met tekst, schermopname, nummer, Lettertype&#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anchor>
        </w:drawing>
      </w:r>
    </w:p>
    <w:p w14:paraId="00E83228" w14:textId="7A433010" w:rsidR="00A17DDC" w:rsidRDefault="00A17DDC" w:rsidP="00834F89">
      <w:r>
        <w:t>Op onderstaande afbeeldingen zie je dat het filteren</w:t>
      </w:r>
      <w:r w:rsidR="00A262CC">
        <w:t xml:space="preserve"> en zoeken</w:t>
      </w:r>
      <w:r>
        <w:t xml:space="preserve"> </w:t>
      </w:r>
      <w:r w:rsidR="00A262CC">
        <w:t>de data op de juiste manier heeft gefilterd. Dit zorg</w:t>
      </w:r>
      <w:r w:rsidR="008F32CA">
        <w:t>de</w:t>
      </w:r>
      <w:r w:rsidR="00A262CC">
        <w:t xml:space="preserve"> ervoor dat de </w:t>
      </w:r>
      <w:r w:rsidR="008F32CA">
        <w:t>administrator</w:t>
      </w:r>
      <w:r w:rsidR="00A262CC">
        <w:t xml:space="preserve"> specifieke </w:t>
      </w:r>
      <w:r w:rsidR="008F32CA">
        <w:t>gebruikers</w:t>
      </w:r>
      <w:r w:rsidR="00A262CC">
        <w:t xml:space="preserve"> op een makkelijke manier k</w:t>
      </w:r>
      <w:r w:rsidR="008F32CA">
        <w:t>o</w:t>
      </w:r>
      <w:r w:rsidR="00A262CC">
        <w:t>n vinden o</w:t>
      </w:r>
      <w:r w:rsidR="00E82551">
        <w:t>m</w:t>
      </w:r>
      <w:r w:rsidR="00A262CC">
        <w:t xml:space="preserve"> hun gegevens aan te passen</w:t>
      </w:r>
      <w:r w:rsidR="008F32CA">
        <w:t>.</w:t>
      </w:r>
    </w:p>
    <w:p w14:paraId="545D113E" w14:textId="75F0DAC8" w:rsidR="00A17DDC" w:rsidRDefault="00651C1D" w:rsidP="00834F89">
      <w:r>
        <w:rPr>
          <w:noProof/>
        </w:rPr>
        <mc:AlternateContent>
          <mc:Choice Requires="wps">
            <w:drawing>
              <wp:anchor distT="0" distB="0" distL="114300" distR="114300" simplePos="0" relativeHeight="251703296" behindDoc="0" locked="0" layoutInCell="1" allowOverlap="1" wp14:anchorId="340624B7" wp14:editId="61E32440">
                <wp:simplePos x="0" y="0"/>
                <wp:positionH relativeFrom="column">
                  <wp:posOffset>-635</wp:posOffset>
                </wp:positionH>
                <wp:positionV relativeFrom="paragraph">
                  <wp:posOffset>2815590</wp:posOffset>
                </wp:positionV>
                <wp:extent cx="5760720" cy="635"/>
                <wp:effectExtent l="0" t="0" r="0" b="0"/>
                <wp:wrapTopAndBottom/>
                <wp:docPr id="592931394"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40F5D8" w14:textId="065F4ACE" w:rsidR="00651C1D" w:rsidRPr="00A53ADC"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16</w:t>
                            </w:r>
                            <w:r>
                              <w:fldChar w:fldCharType="end"/>
                            </w:r>
                            <w:r>
                              <w:t>: Manage users pagina -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624B7" id="_x0000_s1038" type="#_x0000_t202" style="position:absolute;margin-left:-.05pt;margin-top:221.7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" stroked="f">
                <v:textbox style="mso-fit-shape-to-text:t" inset="0,0,0,0">
                  <w:txbxContent>
                    <w:p w14:paraId="4240F5D8" w14:textId="065F4ACE" w:rsidR="00651C1D" w:rsidRPr="00A53ADC"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16</w:t>
                      </w:r>
                      <w:r>
                        <w:fldChar w:fldCharType="end"/>
                      </w:r>
                      <w:r>
                        <w:t>: Manage users pagina - filter</w:t>
                      </w:r>
                    </w:p>
                  </w:txbxContent>
                </v:textbox>
                <w10:wrap type="topAndBottom"/>
              </v:shape>
            </w:pict>
          </mc:Fallback>
        </mc:AlternateContent>
      </w:r>
      <w:r w:rsidR="00E82551">
        <w:rPr>
          <w:noProof/>
        </w:rPr>
        <w:drawing>
          <wp:anchor distT="0" distB="0" distL="114300" distR="114300" simplePos="0" relativeHeight="251701248" behindDoc="0" locked="0" layoutInCell="1" allowOverlap="1" wp14:anchorId="3BDBB38E" wp14:editId="4FE2FCAA">
            <wp:simplePos x="0" y="0"/>
            <wp:positionH relativeFrom="column">
              <wp:posOffset>-635</wp:posOffset>
            </wp:positionH>
            <wp:positionV relativeFrom="paragraph">
              <wp:posOffset>-1905</wp:posOffset>
            </wp:positionV>
            <wp:extent cx="5760720" cy="2760345"/>
            <wp:effectExtent l="0" t="0" r="0" b="1905"/>
            <wp:wrapTopAndBottom/>
            <wp:docPr id="894090505" name="Afbeelding 1" descr="Afbeelding met tekst, Lettertyp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90505" name="Afbeelding 1" descr="Afbeelding met tekst, Lettertype, software, nummer&#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anchor>
        </w:drawing>
      </w:r>
    </w:p>
    <w:p w14:paraId="45683B2C" w14:textId="743E5C6E" w:rsidR="00A17DDC" w:rsidRDefault="00651C1D" w:rsidP="00834F89">
      <w:r>
        <w:rPr>
          <w:noProof/>
        </w:rPr>
        <w:lastRenderedPageBreak/>
        <mc:AlternateContent>
          <mc:Choice Requires="wps">
            <w:drawing>
              <wp:anchor distT="0" distB="0" distL="114300" distR="114300" simplePos="0" relativeHeight="251706368" behindDoc="0" locked="0" layoutInCell="1" allowOverlap="1" wp14:anchorId="176CE8B1" wp14:editId="50E542FA">
                <wp:simplePos x="0" y="0"/>
                <wp:positionH relativeFrom="column">
                  <wp:posOffset>-635</wp:posOffset>
                </wp:positionH>
                <wp:positionV relativeFrom="paragraph">
                  <wp:posOffset>2818765</wp:posOffset>
                </wp:positionV>
                <wp:extent cx="5760720" cy="635"/>
                <wp:effectExtent l="0" t="0" r="0" b="0"/>
                <wp:wrapTopAndBottom/>
                <wp:docPr id="722887733"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B68279" w14:textId="4AC164D5" w:rsidR="00651C1D" w:rsidRPr="00B2373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17</w:t>
                            </w:r>
                            <w:r>
                              <w:fldChar w:fldCharType="end"/>
                            </w:r>
                            <w:r w:rsidRPr="003E7DD9">
                              <w:t xml:space="preserve">: Manage users pagina - </w:t>
                            </w:r>
                            <w:r>
                              <w:t>zoek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CE8B1" id="_x0000_s1039" type="#_x0000_t202" style="position:absolute;margin-left:-.05pt;margin-top:221.9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" stroked="f">
                <v:textbox style="mso-fit-shape-to-text:t" inset="0,0,0,0">
                  <w:txbxContent>
                    <w:p w14:paraId="74B68279" w14:textId="4AC164D5" w:rsidR="00651C1D" w:rsidRPr="00B2373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17</w:t>
                      </w:r>
                      <w:r>
                        <w:fldChar w:fldCharType="end"/>
                      </w:r>
                      <w:r w:rsidRPr="003E7DD9">
                        <w:t xml:space="preserve">: Manage users pagina - </w:t>
                      </w:r>
                      <w:r>
                        <w:t>zoek</w:t>
                      </w:r>
                    </w:p>
                  </w:txbxContent>
                </v:textbox>
                <w10:wrap type="topAndBottom"/>
              </v:shape>
            </w:pict>
          </mc:Fallback>
        </mc:AlternateContent>
      </w:r>
      <w:r w:rsidR="00E82551">
        <w:rPr>
          <w:noProof/>
        </w:rPr>
        <w:drawing>
          <wp:anchor distT="0" distB="0" distL="114300" distR="114300" simplePos="0" relativeHeight="251704320" behindDoc="0" locked="0" layoutInCell="1" allowOverlap="1" wp14:anchorId="2490E41D" wp14:editId="4CDD7076">
            <wp:simplePos x="0" y="0"/>
            <wp:positionH relativeFrom="column">
              <wp:posOffset>-635</wp:posOffset>
            </wp:positionH>
            <wp:positionV relativeFrom="paragraph">
              <wp:posOffset>0</wp:posOffset>
            </wp:positionV>
            <wp:extent cx="5760720" cy="2761615"/>
            <wp:effectExtent l="0" t="0" r="0" b="635"/>
            <wp:wrapTopAndBottom/>
            <wp:docPr id="556475199" name="Afbeelding 2"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5199" name="Afbeelding 2" descr="Afbeelding met tekst, software, Computerpictogram, Webpagina&#10;&#10;Automatisch gegenereerde beschrijv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anchor>
        </w:drawing>
      </w:r>
    </w:p>
    <w:p w14:paraId="4C45993A" w14:textId="163E870D" w:rsidR="00E82551" w:rsidRDefault="00E82551" w:rsidP="00834F89">
      <w:r>
        <w:t>Natuurlijk was ook het creëren, bewerken en verwijderen van de gebruikers onderdeel van deze pagina. Dit gebeurde allemaal in een</w:t>
      </w:r>
      <w:r w:rsidR="003173B4">
        <w:t xml:space="preserve"> algemeen</w:t>
      </w:r>
      <w:r>
        <w:t xml:space="preserve"> </w:t>
      </w:r>
      <w:proofErr w:type="spellStart"/>
      <w:r>
        <w:t>modal</w:t>
      </w:r>
      <w:proofErr w:type="spellEnd"/>
      <w:r>
        <w:t xml:space="preserve"> dat opende na het klikken op de bijbehorende knop. Zo zie je op de afbeelding hieronder het </w:t>
      </w:r>
      <w:proofErr w:type="spellStart"/>
      <w:r>
        <w:t>modal</w:t>
      </w:r>
      <w:proofErr w:type="spellEnd"/>
      <w:r>
        <w:t xml:space="preserve"> </w:t>
      </w:r>
      <w:r w:rsidR="00236093">
        <w:t xml:space="preserve">dat opende wanneer er op de bewerk knop werd gedrukt. Dit was een algemene component die elke keer werd hergebruikt voor de verschillende pagina’s. </w:t>
      </w:r>
    </w:p>
    <w:p w14:paraId="7E7F9E97" w14:textId="1D8BFD87" w:rsidR="00651C1D" w:rsidRDefault="00651C1D" w:rsidP="00834F89">
      <w:r>
        <w:rPr>
          <w:noProof/>
        </w:rPr>
        <mc:AlternateContent>
          <mc:Choice Requires="wps">
            <w:drawing>
              <wp:anchor distT="0" distB="0" distL="114300" distR="114300" simplePos="0" relativeHeight="251709440" behindDoc="0" locked="0" layoutInCell="1" allowOverlap="1" wp14:anchorId="1A670406" wp14:editId="7E584F08">
                <wp:simplePos x="0" y="0"/>
                <wp:positionH relativeFrom="column">
                  <wp:posOffset>-635</wp:posOffset>
                </wp:positionH>
                <wp:positionV relativeFrom="paragraph">
                  <wp:posOffset>2822575</wp:posOffset>
                </wp:positionV>
                <wp:extent cx="5760720" cy="635"/>
                <wp:effectExtent l="0" t="0" r="0" b="0"/>
                <wp:wrapTopAndBottom/>
                <wp:docPr id="1702032849"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4A6239" w14:textId="0681DB81" w:rsidR="00651C1D" w:rsidRPr="00940871"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18</w:t>
                            </w:r>
                            <w:r>
                              <w:fldChar w:fldCharType="end"/>
                            </w:r>
                            <w:r w:rsidRPr="00EF45AF">
                              <w:t xml:space="preserve">: Manage users pagina - </w:t>
                            </w:r>
                            <w:r>
                              <w: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70406" id="_x0000_s1040" type="#_x0000_t202" style="position:absolute;margin-left:-.05pt;margin-top:222.25pt;width:45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" stroked="f">
                <v:textbox style="mso-fit-shape-to-text:t" inset="0,0,0,0">
                  <w:txbxContent>
                    <w:p w14:paraId="714A6239" w14:textId="0681DB81" w:rsidR="00651C1D" w:rsidRPr="00940871"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18</w:t>
                      </w:r>
                      <w:r>
                        <w:fldChar w:fldCharType="end"/>
                      </w:r>
                      <w:r w:rsidRPr="00EF45AF">
                        <w:t xml:space="preserve">: Manage users pagina - </w:t>
                      </w:r>
                      <w:r>
                        <w:t>edit</w:t>
                      </w:r>
                    </w:p>
                  </w:txbxContent>
                </v:textbox>
                <w10:wrap type="topAndBottom"/>
              </v:shape>
            </w:pict>
          </mc:Fallback>
        </mc:AlternateContent>
      </w:r>
      <w:r w:rsidR="00E82551">
        <w:rPr>
          <w:noProof/>
        </w:rPr>
        <w:drawing>
          <wp:anchor distT="0" distB="0" distL="114300" distR="114300" simplePos="0" relativeHeight="251707392" behindDoc="0" locked="0" layoutInCell="1" allowOverlap="1" wp14:anchorId="447FDD93" wp14:editId="0D5C06A1">
            <wp:simplePos x="0" y="0"/>
            <wp:positionH relativeFrom="column">
              <wp:posOffset>-635</wp:posOffset>
            </wp:positionH>
            <wp:positionV relativeFrom="paragraph">
              <wp:posOffset>1905</wp:posOffset>
            </wp:positionV>
            <wp:extent cx="5760720" cy="2763520"/>
            <wp:effectExtent l="0" t="0" r="0" b="0"/>
            <wp:wrapTopAndBottom/>
            <wp:docPr id="778236120" name="Afbeelding 3" descr="Afbeelding met tekst, software, Computerpicto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6120" name="Afbeelding 3" descr="Afbeelding met tekst, software, Computerpictogram, nummer&#10;&#10;Automatisch gegenereerde beschrijv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763520"/>
                    </a:xfrm>
                    <a:prstGeom prst="rect">
                      <a:avLst/>
                    </a:prstGeom>
                    <a:noFill/>
                    <a:ln>
                      <a:noFill/>
                    </a:ln>
                  </pic:spPr>
                </pic:pic>
              </a:graphicData>
            </a:graphic>
          </wp:anchor>
        </w:drawing>
      </w:r>
    </w:p>
    <w:p w14:paraId="28AAE02A" w14:textId="77777777" w:rsidR="0069440F" w:rsidRDefault="0069440F">
      <w:pPr>
        <w:spacing w:after="0"/>
      </w:pPr>
      <w:r>
        <w:br w:type="page"/>
      </w:r>
    </w:p>
    <w:p w14:paraId="7A3DA700" w14:textId="1E89D486" w:rsidR="00F50316" w:rsidRDefault="00F50316" w:rsidP="00834F89">
      <w:r>
        <w:lastRenderedPageBreak/>
        <w:t xml:space="preserve">Ook de verwijderknop opende een </w:t>
      </w:r>
      <w:proofErr w:type="spellStart"/>
      <w:r>
        <w:t>modal</w:t>
      </w:r>
      <w:proofErr w:type="spellEnd"/>
      <w:r>
        <w:t xml:space="preserve">, maar dan om bevestiging te vragen of je de gebruiker wel echt wou verwijderen. Dit </w:t>
      </w:r>
      <w:proofErr w:type="spellStart"/>
      <w:r>
        <w:t>verwijdermodal</w:t>
      </w:r>
      <w:proofErr w:type="spellEnd"/>
      <w:r>
        <w:t xml:space="preserve"> werd gebruikt op elke pagina</w:t>
      </w:r>
      <w:r w:rsidR="003173B4">
        <w:t xml:space="preserve"> en kan in de toekomst ook gebruikt worden om de administrator te laten kiezen </w:t>
      </w:r>
      <w:r w:rsidR="00D91F17">
        <w:t>of hij</w:t>
      </w:r>
      <w:r w:rsidR="003173B4">
        <w:t xml:space="preserve"> de gebruiker echt </w:t>
      </w:r>
      <w:r w:rsidR="00D91F17">
        <w:t xml:space="preserve">wil </w:t>
      </w:r>
      <w:r w:rsidR="003173B4">
        <w:t>verwijderen of op niet-actief zetten.</w:t>
      </w:r>
      <w:r>
        <w:t xml:space="preserve"> </w:t>
      </w:r>
    </w:p>
    <w:p w14:paraId="7DD23896" w14:textId="50523B4E" w:rsidR="00F50316" w:rsidRDefault="00651C1D" w:rsidP="00834F89">
      <w:r>
        <w:rPr>
          <w:noProof/>
        </w:rPr>
        <mc:AlternateContent>
          <mc:Choice Requires="wps">
            <w:drawing>
              <wp:anchor distT="0" distB="0" distL="114300" distR="114300" simplePos="0" relativeHeight="251712512" behindDoc="0" locked="0" layoutInCell="1" allowOverlap="1" wp14:anchorId="7DBA08E8" wp14:editId="7C7A82EC">
                <wp:simplePos x="0" y="0"/>
                <wp:positionH relativeFrom="column">
                  <wp:posOffset>-635</wp:posOffset>
                </wp:positionH>
                <wp:positionV relativeFrom="paragraph">
                  <wp:posOffset>2815590</wp:posOffset>
                </wp:positionV>
                <wp:extent cx="5760720" cy="635"/>
                <wp:effectExtent l="0" t="0" r="0" b="0"/>
                <wp:wrapTopAndBottom/>
                <wp:docPr id="1204716862"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EEE6C9" w14:textId="408E87E5" w:rsidR="00651C1D" w:rsidRPr="005F24C9"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19</w:t>
                            </w:r>
                            <w:r>
                              <w:fldChar w:fldCharType="end"/>
                            </w:r>
                            <w:r w:rsidRPr="005A3E52">
                              <w:t xml:space="preserve">: Manage users pagina - </w:t>
                            </w:r>
                            <w:r>
                              <w:t>verwijder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A08E8" id="_x0000_s1041" type="#_x0000_t202" style="position:absolute;margin-left:-.05pt;margin-top:221.7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" stroked="f">
                <v:textbox style="mso-fit-shape-to-text:t" inset="0,0,0,0">
                  <w:txbxContent>
                    <w:p w14:paraId="01EEE6C9" w14:textId="408E87E5" w:rsidR="00651C1D" w:rsidRPr="005F24C9"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19</w:t>
                      </w:r>
                      <w:r>
                        <w:fldChar w:fldCharType="end"/>
                      </w:r>
                      <w:r w:rsidRPr="005A3E52">
                        <w:t xml:space="preserve">: Manage users pagina - </w:t>
                      </w:r>
                      <w:r>
                        <w:t>verwijder</w:t>
                      </w:r>
                    </w:p>
                  </w:txbxContent>
                </v:textbox>
                <w10:wrap type="topAndBottom"/>
              </v:shape>
            </w:pict>
          </mc:Fallback>
        </mc:AlternateContent>
      </w:r>
      <w:r w:rsidR="00F50316">
        <w:rPr>
          <w:noProof/>
        </w:rPr>
        <w:drawing>
          <wp:anchor distT="0" distB="0" distL="114300" distR="114300" simplePos="0" relativeHeight="251710464" behindDoc="0" locked="0" layoutInCell="1" allowOverlap="1" wp14:anchorId="0BCFAC75" wp14:editId="5C3DC3D4">
            <wp:simplePos x="0" y="0"/>
            <wp:positionH relativeFrom="column">
              <wp:posOffset>-635</wp:posOffset>
            </wp:positionH>
            <wp:positionV relativeFrom="paragraph">
              <wp:posOffset>-635</wp:posOffset>
            </wp:positionV>
            <wp:extent cx="5760720" cy="2759075"/>
            <wp:effectExtent l="0" t="0" r="0" b="3175"/>
            <wp:wrapTopAndBottom/>
            <wp:docPr id="128313496" name="Afbeelding 7" descr="Afbeelding met tekst, software, Multimedia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496" name="Afbeelding 7" descr="Afbeelding met tekst, software, Multimediasoftware, Computerpictogram&#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anchor>
        </w:drawing>
      </w:r>
    </w:p>
    <w:p w14:paraId="2A8530BB" w14:textId="56E63516" w:rsidR="00236093" w:rsidRDefault="00236093" w:rsidP="00236093">
      <w:pPr>
        <w:pStyle w:val="Kop4"/>
      </w:pPr>
      <w:r>
        <w:t>Manage clients</w:t>
      </w:r>
    </w:p>
    <w:p w14:paraId="6D23862D" w14:textId="702E8C61" w:rsidR="00236093" w:rsidRDefault="00420991" w:rsidP="00236093">
      <w:r>
        <w:t xml:space="preserve">De volgende pagina in de navigatiebalk was de manage clients pagina waar de administrator de mogelijkheid </w:t>
      </w:r>
      <w:r w:rsidR="00D8180E">
        <w:t>kreeg om</w:t>
      </w:r>
      <w:r>
        <w:t xml:space="preserve"> de klanten te bewerken. </w:t>
      </w:r>
      <w:r w:rsidR="00033E62">
        <w:t xml:space="preserve">Ook </w:t>
      </w:r>
      <w:r w:rsidR="00D8180E">
        <w:t xml:space="preserve">was er </w:t>
      </w:r>
      <w:r w:rsidR="00033E62">
        <w:t>op deze pagina de mogelijkheid om</w:t>
      </w:r>
      <w:r w:rsidR="00D8180E">
        <w:t xml:space="preserve"> specifieke klanten</w:t>
      </w:r>
      <w:r w:rsidR="00033E62">
        <w:t xml:space="preserve"> te zoeken, om op deze manier zo snel mogelijk de juiste klant te kunnen vinden.</w:t>
      </w:r>
    </w:p>
    <w:p w14:paraId="23D45249" w14:textId="78D71919" w:rsidR="00651C1D" w:rsidRDefault="00651C1D" w:rsidP="00236093">
      <w:r>
        <w:rPr>
          <w:noProof/>
        </w:rPr>
        <mc:AlternateContent>
          <mc:Choice Requires="wps">
            <w:drawing>
              <wp:anchor distT="0" distB="0" distL="114300" distR="114300" simplePos="0" relativeHeight="251715584" behindDoc="0" locked="0" layoutInCell="1" allowOverlap="1" wp14:anchorId="4B53F4F7" wp14:editId="674858E4">
                <wp:simplePos x="0" y="0"/>
                <wp:positionH relativeFrom="column">
                  <wp:posOffset>-635</wp:posOffset>
                </wp:positionH>
                <wp:positionV relativeFrom="paragraph">
                  <wp:posOffset>2815590</wp:posOffset>
                </wp:positionV>
                <wp:extent cx="5760720" cy="635"/>
                <wp:effectExtent l="0" t="0" r="0" b="0"/>
                <wp:wrapTopAndBottom/>
                <wp:docPr id="155363859"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432702" w14:textId="4C8FB71A" w:rsidR="00651C1D" w:rsidRPr="00964412"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20</w:t>
                            </w:r>
                            <w:r>
                              <w:fldChar w:fldCharType="end"/>
                            </w:r>
                            <w:r w:rsidRPr="001A7908">
                              <w:t xml:space="preserve">: Manage </w:t>
                            </w:r>
                            <w:r>
                              <w:t>clients</w:t>
                            </w:r>
                            <w:r w:rsidRPr="001A7908">
                              <w:t xml:space="preserv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3F4F7" id="_x0000_s1042" type="#_x0000_t202" style="position:absolute;margin-left:-.05pt;margin-top:221.7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" stroked="f">
                <v:textbox style="mso-fit-shape-to-text:t" inset="0,0,0,0">
                  <w:txbxContent>
                    <w:p w14:paraId="6A432702" w14:textId="4C8FB71A" w:rsidR="00651C1D" w:rsidRPr="00964412"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20</w:t>
                      </w:r>
                      <w:r>
                        <w:fldChar w:fldCharType="end"/>
                      </w:r>
                      <w:r w:rsidRPr="001A7908">
                        <w:t xml:space="preserve">: Manage </w:t>
                      </w:r>
                      <w:r>
                        <w:t>clients</w:t>
                      </w:r>
                      <w:r w:rsidRPr="001A7908">
                        <w:t xml:space="preserve"> pagina</w:t>
                      </w:r>
                    </w:p>
                  </w:txbxContent>
                </v:textbox>
                <w10:wrap type="topAndBottom"/>
              </v:shape>
            </w:pict>
          </mc:Fallback>
        </mc:AlternateContent>
      </w:r>
      <w:r w:rsidR="00420991">
        <w:rPr>
          <w:noProof/>
        </w:rPr>
        <w:drawing>
          <wp:anchor distT="0" distB="0" distL="114300" distR="114300" simplePos="0" relativeHeight="251713536" behindDoc="0" locked="0" layoutInCell="1" allowOverlap="1" wp14:anchorId="19CC056F" wp14:editId="502AA6DB">
            <wp:simplePos x="0" y="0"/>
            <wp:positionH relativeFrom="column">
              <wp:posOffset>-635</wp:posOffset>
            </wp:positionH>
            <wp:positionV relativeFrom="paragraph">
              <wp:posOffset>-3175</wp:posOffset>
            </wp:positionV>
            <wp:extent cx="5760720" cy="2761615"/>
            <wp:effectExtent l="0" t="0" r="0" b="635"/>
            <wp:wrapTopAndBottom/>
            <wp:docPr id="1815809740" name="Afbeelding 1" descr="Afbeelding met tekst, software,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09740" name="Afbeelding 1" descr="Afbeelding met tekst, software, schermopname, Lettertype&#10;&#10;Automatisch gegenereerde beschrijv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anchor>
        </w:drawing>
      </w:r>
    </w:p>
    <w:p w14:paraId="405AB7A7" w14:textId="77777777" w:rsidR="0069440F" w:rsidRDefault="0069440F">
      <w:pPr>
        <w:spacing w:after="0"/>
      </w:pPr>
      <w:r>
        <w:br w:type="page"/>
      </w:r>
    </w:p>
    <w:p w14:paraId="1928CB9E" w14:textId="6EEACA2B" w:rsidR="00420991" w:rsidRDefault="00033E62" w:rsidP="00236093">
      <w:r>
        <w:lastRenderedPageBreak/>
        <w:t>Doordat een klant uit enorm veel data kon bestaan, namelijk meerdere telefoonnummers, adressen en dochterbedrijven, hadden we ervoor gekozen om de dat</w:t>
      </w:r>
      <w:r w:rsidR="00F50316">
        <w:t>a</w:t>
      </w:r>
      <w:r>
        <w:t xml:space="preserve"> te tonen op een detail scherm.</w:t>
      </w:r>
      <w:r w:rsidR="00F50316">
        <w:t xml:space="preserve"> </w:t>
      </w:r>
      <w:r w:rsidR="00F277A9">
        <w:t>Zo konden we ervoor zorgen dat al de data duidelijk zichtbaar bleef</w:t>
      </w:r>
      <w:r w:rsidR="00F90268">
        <w:t>.</w:t>
      </w:r>
      <w:r w:rsidR="00F90268" w:rsidRPr="00F90268">
        <w:t xml:space="preserve"> </w:t>
      </w:r>
      <w:r w:rsidR="00F90268">
        <w:t xml:space="preserve">Een andere reden dat we hadden gekozen voor een detail pagina was omdat scrollen in een </w:t>
      </w:r>
      <w:proofErr w:type="spellStart"/>
      <w:r w:rsidR="00F90268">
        <w:t>modal</w:t>
      </w:r>
      <w:proofErr w:type="spellEnd"/>
      <w:r w:rsidR="00F90268">
        <w:t xml:space="preserve"> niet erg gebruiksvriendelijk is. Doordat bijna alle data op de detailpagina te zien was hadden we er ook voor gekozen de bewerk- en verwijderknop onderaan de pagina te plaatsen.</w:t>
      </w:r>
    </w:p>
    <w:p w14:paraId="074E65C3" w14:textId="5C5B66E5" w:rsidR="00033E62" w:rsidRDefault="00651C1D" w:rsidP="00236093">
      <w:r>
        <w:rPr>
          <w:noProof/>
        </w:rPr>
        <mc:AlternateContent>
          <mc:Choice Requires="wps">
            <w:drawing>
              <wp:anchor distT="0" distB="0" distL="114300" distR="114300" simplePos="0" relativeHeight="251718656" behindDoc="0" locked="0" layoutInCell="1" allowOverlap="1" wp14:anchorId="398751D5" wp14:editId="76A28D5D">
                <wp:simplePos x="0" y="0"/>
                <wp:positionH relativeFrom="column">
                  <wp:posOffset>-635</wp:posOffset>
                </wp:positionH>
                <wp:positionV relativeFrom="paragraph">
                  <wp:posOffset>2817495</wp:posOffset>
                </wp:positionV>
                <wp:extent cx="5760720" cy="635"/>
                <wp:effectExtent l="0" t="0" r="0" b="0"/>
                <wp:wrapTopAndBottom/>
                <wp:docPr id="500286698"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E654F5" w14:textId="3FFEEF23" w:rsidR="00651C1D" w:rsidRPr="00A07F2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21</w:t>
                            </w:r>
                            <w:r>
                              <w:fldChar w:fldCharType="end"/>
                            </w:r>
                            <w:r w:rsidRPr="0079784F">
                              <w:t xml:space="preserve">: Manage clients pagina -  </w:t>
                            </w:r>
                            <w:r>
                              <w:t>details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51D5" id="_x0000_s1043" type="#_x0000_t202" style="position:absolute;margin-left:-.05pt;margin-top:221.8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" stroked="f">
                <v:textbox style="mso-fit-shape-to-text:t" inset="0,0,0,0">
                  <w:txbxContent>
                    <w:p w14:paraId="74E654F5" w14:textId="3FFEEF23" w:rsidR="00651C1D" w:rsidRPr="00A07F2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21</w:t>
                      </w:r>
                      <w:r>
                        <w:fldChar w:fldCharType="end"/>
                      </w:r>
                      <w:r w:rsidRPr="0079784F">
                        <w:t xml:space="preserve">: Manage clients pagina -  </w:t>
                      </w:r>
                      <w:r>
                        <w:t>details 1</w:t>
                      </w:r>
                    </w:p>
                  </w:txbxContent>
                </v:textbox>
                <w10:wrap type="topAndBottom"/>
              </v:shape>
            </w:pict>
          </mc:Fallback>
        </mc:AlternateContent>
      </w:r>
      <w:r w:rsidR="00033E62">
        <w:rPr>
          <w:noProof/>
        </w:rPr>
        <w:drawing>
          <wp:anchor distT="0" distB="0" distL="114300" distR="114300" simplePos="0" relativeHeight="251716608" behindDoc="0" locked="0" layoutInCell="1" allowOverlap="1" wp14:anchorId="792CB022" wp14:editId="27229E54">
            <wp:simplePos x="0" y="0"/>
            <wp:positionH relativeFrom="column">
              <wp:posOffset>-635</wp:posOffset>
            </wp:positionH>
            <wp:positionV relativeFrom="paragraph">
              <wp:posOffset>1270</wp:posOffset>
            </wp:positionV>
            <wp:extent cx="5760720" cy="2759075"/>
            <wp:effectExtent l="0" t="0" r="0" b="3175"/>
            <wp:wrapTopAndBottom/>
            <wp:docPr id="100693457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4576"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anchor>
        </w:drawing>
      </w:r>
    </w:p>
    <w:p w14:paraId="5F9DD1BB" w14:textId="0705A0EA" w:rsidR="00651C1D" w:rsidRDefault="00651C1D" w:rsidP="00236093">
      <w:r>
        <w:rPr>
          <w:noProof/>
        </w:rPr>
        <mc:AlternateContent>
          <mc:Choice Requires="wps">
            <w:drawing>
              <wp:anchor distT="0" distB="0" distL="114300" distR="114300" simplePos="0" relativeHeight="251721728" behindDoc="0" locked="0" layoutInCell="1" allowOverlap="1" wp14:anchorId="788BD96C" wp14:editId="3299C3B7">
                <wp:simplePos x="0" y="0"/>
                <wp:positionH relativeFrom="column">
                  <wp:posOffset>-635</wp:posOffset>
                </wp:positionH>
                <wp:positionV relativeFrom="paragraph">
                  <wp:posOffset>2817495</wp:posOffset>
                </wp:positionV>
                <wp:extent cx="5760720" cy="635"/>
                <wp:effectExtent l="0" t="0" r="0" b="0"/>
                <wp:wrapTopAndBottom/>
                <wp:docPr id="648943331"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27AF34" w14:textId="55148151" w:rsidR="00651C1D" w:rsidRPr="00783B2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22</w:t>
                            </w:r>
                            <w:r>
                              <w:fldChar w:fldCharType="end"/>
                            </w:r>
                            <w:r w:rsidRPr="00260E0F">
                              <w:t xml:space="preserve">: Manage clients pagina -  </w:t>
                            </w:r>
                            <w:r>
                              <w:t>details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BD96C" id="_x0000_s1044" type="#_x0000_t202" style="position:absolute;margin-left:-.05pt;margin-top:221.85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" stroked="f">
                <v:textbox style="mso-fit-shape-to-text:t" inset="0,0,0,0">
                  <w:txbxContent>
                    <w:p w14:paraId="7027AF34" w14:textId="55148151" w:rsidR="00651C1D" w:rsidRPr="00783B2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22</w:t>
                      </w:r>
                      <w:r>
                        <w:fldChar w:fldCharType="end"/>
                      </w:r>
                      <w:r w:rsidRPr="00260E0F">
                        <w:t xml:space="preserve">: Manage clients pagina -  </w:t>
                      </w:r>
                      <w:r>
                        <w:t>details 2</w:t>
                      </w:r>
                    </w:p>
                  </w:txbxContent>
                </v:textbox>
                <w10:wrap type="topAndBottom"/>
              </v:shape>
            </w:pict>
          </mc:Fallback>
        </mc:AlternateContent>
      </w:r>
      <w:r w:rsidR="00033E62">
        <w:rPr>
          <w:noProof/>
        </w:rPr>
        <w:drawing>
          <wp:anchor distT="0" distB="0" distL="114300" distR="114300" simplePos="0" relativeHeight="251719680" behindDoc="0" locked="0" layoutInCell="1" allowOverlap="1" wp14:anchorId="0FC60148" wp14:editId="1E5AD255">
            <wp:simplePos x="0" y="0"/>
            <wp:positionH relativeFrom="column">
              <wp:posOffset>-635</wp:posOffset>
            </wp:positionH>
            <wp:positionV relativeFrom="paragraph">
              <wp:posOffset>-1270</wp:posOffset>
            </wp:positionV>
            <wp:extent cx="5760720" cy="2761615"/>
            <wp:effectExtent l="0" t="0" r="0" b="635"/>
            <wp:wrapTopAndBottom/>
            <wp:docPr id="1439719137"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19137" name="Afbeelding 3" descr="Afbeelding met tekst, schermopname, software, nummer&#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anchor>
        </w:drawing>
      </w:r>
    </w:p>
    <w:p w14:paraId="1BCBE9DA" w14:textId="77777777" w:rsidR="0069440F" w:rsidRDefault="0069440F">
      <w:pPr>
        <w:spacing w:after="0"/>
      </w:pPr>
      <w:r>
        <w:br w:type="page"/>
      </w:r>
    </w:p>
    <w:p w14:paraId="2E2291FA" w14:textId="7DFADBB7" w:rsidR="00F90268" w:rsidRDefault="00F90268" w:rsidP="00236093">
      <w:r>
        <w:lastRenderedPageBreak/>
        <w:t>Natuurlijk kozen we er</w:t>
      </w:r>
      <w:r w:rsidR="00D8180E">
        <w:t xml:space="preserve"> dus</w:t>
      </w:r>
      <w:r>
        <w:t xml:space="preserve"> voor om het detailscherm ook te gebruiken als</w:t>
      </w:r>
      <w:r w:rsidR="00F50316">
        <w:t xml:space="preserve"> creëer- en</w:t>
      </w:r>
      <w:r>
        <w:t xml:space="preserve"> bewerkscherm. </w:t>
      </w:r>
      <w:r w:rsidR="00F50316">
        <w:t>Hier kreeg de administrator de mogelijk</w:t>
      </w:r>
      <w:r w:rsidR="00384808">
        <w:t>heid</w:t>
      </w:r>
      <w:r w:rsidR="00F50316">
        <w:t xml:space="preserve"> om telefoonnummers, adressen en dochterbedrijven toe te voegen, te bewerken of te verwijderen. Het adres dat werd aangeduid als “</w:t>
      </w:r>
      <w:proofErr w:type="spellStart"/>
      <w:r w:rsidR="00F50316">
        <w:t>head</w:t>
      </w:r>
      <w:proofErr w:type="spellEnd"/>
      <w:r w:rsidR="00F50316">
        <w:t xml:space="preserve"> office”, was het adres dat op de hoofdpagina te zien was.</w:t>
      </w:r>
    </w:p>
    <w:p w14:paraId="76809279" w14:textId="756FAE4E" w:rsidR="00F90268" w:rsidRDefault="00651C1D" w:rsidP="00236093">
      <w:r>
        <w:rPr>
          <w:noProof/>
        </w:rPr>
        <mc:AlternateContent>
          <mc:Choice Requires="wps">
            <w:drawing>
              <wp:anchor distT="0" distB="0" distL="114300" distR="114300" simplePos="0" relativeHeight="251724800" behindDoc="0" locked="0" layoutInCell="1" allowOverlap="1" wp14:anchorId="587ECA37" wp14:editId="2EBE5A16">
                <wp:simplePos x="0" y="0"/>
                <wp:positionH relativeFrom="column">
                  <wp:posOffset>-635</wp:posOffset>
                </wp:positionH>
                <wp:positionV relativeFrom="paragraph">
                  <wp:posOffset>2815590</wp:posOffset>
                </wp:positionV>
                <wp:extent cx="5760720" cy="635"/>
                <wp:effectExtent l="0" t="0" r="0" b="0"/>
                <wp:wrapTopAndBottom/>
                <wp:docPr id="677890398"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2B2E778" w14:textId="3FC2CF98" w:rsidR="00651C1D" w:rsidRPr="002B7F0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23</w:t>
                            </w:r>
                            <w:r>
                              <w:fldChar w:fldCharType="end"/>
                            </w:r>
                            <w:r w:rsidRPr="00F64A1E">
                              <w:t xml:space="preserve">: Manage clients pagina -  </w:t>
                            </w:r>
                            <w:r>
                              <w:t>edit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ECA37" id="_x0000_s1045" type="#_x0000_t202" style="position:absolute;margin-left:-.05pt;margin-top:221.7pt;width:453.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dq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zsa3UwpJis0+3sQ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" stroked="f">
                <v:textbox style="mso-fit-shape-to-text:t" inset="0,0,0,0">
                  <w:txbxContent>
                    <w:p w14:paraId="62B2E778" w14:textId="3FC2CF98" w:rsidR="00651C1D" w:rsidRPr="002B7F07" w:rsidRDefault="00651C1D" w:rsidP="00651C1D">
                      <w:pPr>
                        <w:pStyle w:val="Bijschrift"/>
                        <w:rPr>
                          <w:noProof/>
                          <w:sz w:val="20"/>
                        </w:rPr>
                      </w:pPr>
                      <w:r>
                        <w:t xml:space="preserve">Figuur </w:t>
                      </w:r>
                      <w:r>
                        <w:fldChar w:fldCharType="begin"/>
                      </w:r>
                      <w:r>
                        <w:instrText xml:space="preserve"> SEQ Figuur \* ARABIC </w:instrText>
                      </w:r>
                      <w:r>
                        <w:fldChar w:fldCharType="separate"/>
                      </w:r>
                      <w:r w:rsidR="008D628E">
                        <w:rPr>
                          <w:noProof/>
                        </w:rPr>
                        <w:t>23</w:t>
                      </w:r>
                      <w:r>
                        <w:fldChar w:fldCharType="end"/>
                      </w:r>
                      <w:r w:rsidRPr="00F64A1E">
                        <w:t xml:space="preserve">: Manage clients pagina -  </w:t>
                      </w:r>
                      <w:r>
                        <w:t>edit 1</w:t>
                      </w:r>
                    </w:p>
                  </w:txbxContent>
                </v:textbox>
                <w10:wrap type="topAndBottom"/>
              </v:shape>
            </w:pict>
          </mc:Fallback>
        </mc:AlternateContent>
      </w:r>
      <w:r w:rsidR="00F90268">
        <w:rPr>
          <w:noProof/>
        </w:rPr>
        <w:drawing>
          <wp:anchor distT="0" distB="0" distL="114300" distR="114300" simplePos="0" relativeHeight="251722752" behindDoc="0" locked="0" layoutInCell="1" allowOverlap="1" wp14:anchorId="0D0B0917" wp14:editId="4C9FC709">
            <wp:simplePos x="0" y="0"/>
            <wp:positionH relativeFrom="column">
              <wp:posOffset>-635</wp:posOffset>
            </wp:positionH>
            <wp:positionV relativeFrom="paragraph">
              <wp:posOffset>-635</wp:posOffset>
            </wp:positionV>
            <wp:extent cx="5760720" cy="2759075"/>
            <wp:effectExtent l="0" t="0" r="0" b="3175"/>
            <wp:wrapTopAndBottom/>
            <wp:docPr id="1585106054" name="Afbeelding 4"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06054" name="Afbeelding 4" descr="Afbeelding met tekst, schermopname, software, nummer&#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anchor>
        </w:drawing>
      </w:r>
    </w:p>
    <w:p w14:paraId="56132193" w14:textId="29A7CC77" w:rsidR="0069440F" w:rsidRDefault="0069440F" w:rsidP="00236093">
      <w:r>
        <w:rPr>
          <w:noProof/>
        </w:rPr>
        <mc:AlternateContent>
          <mc:Choice Requires="wps">
            <w:drawing>
              <wp:anchor distT="0" distB="0" distL="114300" distR="114300" simplePos="0" relativeHeight="251727872" behindDoc="0" locked="0" layoutInCell="1" allowOverlap="1" wp14:anchorId="64AEDBDD" wp14:editId="5FA7A025">
                <wp:simplePos x="0" y="0"/>
                <wp:positionH relativeFrom="column">
                  <wp:posOffset>-635</wp:posOffset>
                </wp:positionH>
                <wp:positionV relativeFrom="paragraph">
                  <wp:posOffset>2810510</wp:posOffset>
                </wp:positionV>
                <wp:extent cx="5760720" cy="635"/>
                <wp:effectExtent l="0" t="0" r="0" b="0"/>
                <wp:wrapTopAndBottom/>
                <wp:docPr id="1691531304"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8B14CC7" w14:textId="55942E87" w:rsidR="0069440F" w:rsidRPr="005B7603"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24</w:t>
                            </w:r>
                            <w:r>
                              <w:fldChar w:fldCharType="end"/>
                            </w:r>
                            <w:r w:rsidRPr="00034604">
                              <w:t xml:space="preserve">: Manage clients pagina -  </w:t>
                            </w:r>
                            <w:r>
                              <w:t>edit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DBDD" id="_x0000_s1046" type="#_x0000_t202" style="position:absolute;margin-left:-.05pt;margin-top:221.3pt;width:453.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" stroked="f">
                <v:textbox style="mso-fit-shape-to-text:t" inset="0,0,0,0">
                  <w:txbxContent>
                    <w:p w14:paraId="78B14CC7" w14:textId="55942E87" w:rsidR="0069440F" w:rsidRPr="005B7603"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24</w:t>
                      </w:r>
                      <w:r>
                        <w:fldChar w:fldCharType="end"/>
                      </w:r>
                      <w:r w:rsidRPr="00034604">
                        <w:t xml:space="preserve">: Manage clients pagina -  </w:t>
                      </w:r>
                      <w:r>
                        <w:t>edit 2</w:t>
                      </w:r>
                    </w:p>
                  </w:txbxContent>
                </v:textbox>
                <w10:wrap type="topAndBottom"/>
              </v:shape>
            </w:pict>
          </mc:Fallback>
        </mc:AlternateContent>
      </w:r>
      <w:r w:rsidR="00F90268">
        <w:rPr>
          <w:noProof/>
        </w:rPr>
        <w:drawing>
          <wp:anchor distT="0" distB="0" distL="114300" distR="114300" simplePos="0" relativeHeight="251725824" behindDoc="0" locked="0" layoutInCell="1" allowOverlap="1" wp14:anchorId="3BD207F0" wp14:editId="30066BFC">
            <wp:simplePos x="0" y="0"/>
            <wp:positionH relativeFrom="column">
              <wp:posOffset>-635</wp:posOffset>
            </wp:positionH>
            <wp:positionV relativeFrom="paragraph">
              <wp:posOffset>-635</wp:posOffset>
            </wp:positionV>
            <wp:extent cx="5760720" cy="2753995"/>
            <wp:effectExtent l="0" t="0" r="0" b="8255"/>
            <wp:wrapTopAndBottom/>
            <wp:docPr id="1738357026" name="Afbeelding 5"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7026" name="Afbeelding 5" descr="Afbeelding met tekst, schermopname, software, nummer&#10;&#10;Automatisch gegenereerde beschrijv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anchor>
        </w:drawing>
      </w:r>
    </w:p>
    <w:p w14:paraId="4C7386C2" w14:textId="77777777" w:rsidR="0069440F" w:rsidRDefault="0069440F">
      <w:pPr>
        <w:spacing w:after="0"/>
      </w:pPr>
      <w:r>
        <w:br w:type="page"/>
      </w:r>
    </w:p>
    <w:p w14:paraId="0016BD79" w14:textId="255BC3CE" w:rsidR="00F90268" w:rsidRDefault="00F90268" w:rsidP="00236093">
      <w:r>
        <w:lastRenderedPageBreak/>
        <w:t>Hieronder zie je dan weer een voorbeeld waarbij er wel dochterbedrijven zijn aangewezen, maar geen telefoonnummers of adressen.</w:t>
      </w:r>
      <w:r w:rsidR="00720DE9">
        <w:t xml:space="preserve"> Zo zie je dat</w:t>
      </w:r>
      <w:r w:rsidR="00F50316">
        <w:t xml:space="preserve"> ook dit onderdeel van de pagina dezelfde stijl had.</w:t>
      </w:r>
    </w:p>
    <w:p w14:paraId="768D8DEE" w14:textId="138383F6" w:rsidR="00F90268" w:rsidRDefault="0069440F" w:rsidP="00236093">
      <w:r>
        <w:rPr>
          <w:noProof/>
        </w:rPr>
        <mc:AlternateContent>
          <mc:Choice Requires="wps">
            <w:drawing>
              <wp:anchor distT="0" distB="0" distL="114300" distR="114300" simplePos="0" relativeHeight="251730944" behindDoc="0" locked="0" layoutInCell="1" allowOverlap="1" wp14:anchorId="376A2931" wp14:editId="3258C28E">
                <wp:simplePos x="0" y="0"/>
                <wp:positionH relativeFrom="column">
                  <wp:posOffset>-635</wp:posOffset>
                </wp:positionH>
                <wp:positionV relativeFrom="paragraph">
                  <wp:posOffset>2818765</wp:posOffset>
                </wp:positionV>
                <wp:extent cx="5760720" cy="635"/>
                <wp:effectExtent l="0" t="0" r="0" b="0"/>
                <wp:wrapTopAndBottom/>
                <wp:docPr id="811803222"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E2BDD3" w14:textId="1FBE6753" w:rsidR="0069440F" w:rsidRPr="00033A9E"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25</w:t>
                            </w:r>
                            <w:r>
                              <w:fldChar w:fldCharType="end"/>
                            </w:r>
                            <w:r w:rsidRPr="00D029CE">
                              <w:t xml:space="preserve">: Manage clients pagina -  </w:t>
                            </w:r>
                            <w:r>
                              <w:t>edit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A2931" id="_x0000_s1047" type="#_x0000_t202" style="position:absolute;margin-left:-.05pt;margin-top:221.9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" stroked="f">
                <v:textbox style="mso-fit-shape-to-text:t" inset="0,0,0,0">
                  <w:txbxContent>
                    <w:p w14:paraId="59E2BDD3" w14:textId="1FBE6753" w:rsidR="0069440F" w:rsidRPr="00033A9E"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25</w:t>
                      </w:r>
                      <w:r>
                        <w:fldChar w:fldCharType="end"/>
                      </w:r>
                      <w:r w:rsidRPr="00D029CE">
                        <w:t xml:space="preserve">: Manage clients pagina -  </w:t>
                      </w:r>
                      <w:r>
                        <w:t>edit 3</w:t>
                      </w:r>
                    </w:p>
                  </w:txbxContent>
                </v:textbox>
                <w10:wrap type="topAndBottom"/>
              </v:shape>
            </w:pict>
          </mc:Fallback>
        </mc:AlternateContent>
      </w:r>
      <w:r w:rsidR="00F90268">
        <w:rPr>
          <w:noProof/>
        </w:rPr>
        <w:drawing>
          <wp:anchor distT="0" distB="0" distL="114300" distR="114300" simplePos="0" relativeHeight="251728896" behindDoc="0" locked="0" layoutInCell="1" allowOverlap="1" wp14:anchorId="2AFCCE02" wp14:editId="4DE8799D">
            <wp:simplePos x="0" y="0"/>
            <wp:positionH relativeFrom="column">
              <wp:posOffset>-635</wp:posOffset>
            </wp:positionH>
            <wp:positionV relativeFrom="paragraph">
              <wp:posOffset>1270</wp:posOffset>
            </wp:positionV>
            <wp:extent cx="5760720" cy="2760345"/>
            <wp:effectExtent l="0" t="0" r="0" b="1905"/>
            <wp:wrapTopAndBottom/>
            <wp:docPr id="1273919714" name="Afbeelding 6"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9714" name="Afbeelding 6" descr="Afbeelding met tekst, software, Computerpictogram, Webpagina&#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anchor>
        </w:drawing>
      </w:r>
    </w:p>
    <w:p w14:paraId="07678D65" w14:textId="4C37F3BF" w:rsidR="00F50316" w:rsidRDefault="00D8180E" w:rsidP="00236093">
      <w:r>
        <w:t>Ook op deze pagina is er gebruik gemaakt</w:t>
      </w:r>
      <w:r w:rsidR="00384808">
        <w:t xml:space="preserve"> van</w:t>
      </w:r>
      <w:r>
        <w:t xml:space="preserve"> het algemene </w:t>
      </w:r>
      <w:proofErr w:type="spellStart"/>
      <w:r>
        <w:t>verwijdermodal</w:t>
      </w:r>
      <w:proofErr w:type="spellEnd"/>
      <w:r>
        <w:t>. Het enige verschil was dat het op deze pagina niet mogelijk was een klant te verwijderen zolang deze klant nog dochterbedrijven of gebruikers aan hem had aangewezen. Dit kan je zien op onderstaande afbeelding.</w:t>
      </w:r>
    </w:p>
    <w:p w14:paraId="7F353E4D" w14:textId="02559E55" w:rsidR="0069440F" w:rsidRDefault="0069440F" w:rsidP="0069440F">
      <w:r>
        <w:rPr>
          <w:noProof/>
        </w:rPr>
        <mc:AlternateContent>
          <mc:Choice Requires="wps">
            <w:drawing>
              <wp:anchor distT="0" distB="0" distL="114300" distR="114300" simplePos="0" relativeHeight="251734016" behindDoc="0" locked="0" layoutInCell="1" allowOverlap="1" wp14:anchorId="15127304" wp14:editId="7D8E9988">
                <wp:simplePos x="0" y="0"/>
                <wp:positionH relativeFrom="column">
                  <wp:posOffset>-635</wp:posOffset>
                </wp:positionH>
                <wp:positionV relativeFrom="paragraph">
                  <wp:posOffset>2811780</wp:posOffset>
                </wp:positionV>
                <wp:extent cx="5760720" cy="635"/>
                <wp:effectExtent l="0" t="0" r="0" b="0"/>
                <wp:wrapTopAndBottom/>
                <wp:docPr id="1107861888"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F37673" w14:textId="365DD9CC" w:rsidR="0069440F" w:rsidRPr="001342F3"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26</w:t>
                            </w:r>
                            <w:r>
                              <w:fldChar w:fldCharType="end"/>
                            </w:r>
                            <w:r w:rsidRPr="004C0DE4">
                              <w:t xml:space="preserve">: Manage clients pagina -  </w:t>
                            </w:r>
                            <w:r>
                              <w:t>verwijderen niet toegestaan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27304" id="_x0000_s1048" type="#_x0000_t202" style="position:absolute;margin-left:-.05pt;margin-top:221.4pt;width:453.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" stroked="f">
                <v:textbox style="mso-fit-shape-to-text:t" inset="0,0,0,0">
                  <w:txbxContent>
                    <w:p w14:paraId="3AF37673" w14:textId="365DD9CC" w:rsidR="0069440F" w:rsidRPr="001342F3"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26</w:t>
                      </w:r>
                      <w:r>
                        <w:fldChar w:fldCharType="end"/>
                      </w:r>
                      <w:r w:rsidRPr="004C0DE4">
                        <w:t xml:space="preserve">: Manage clients pagina -  </w:t>
                      </w:r>
                      <w:r>
                        <w:t>verwijderen niet toegestaan</w:t>
                      </w:r>
                    </w:p>
                  </w:txbxContent>
                </v:textbox>
                <w10:wrap type="topAndBottom"/>
              </v:shape>
            </w:pict>
          </mc:Fallback>
        </mc:AlternateContent>
      </w:r>
      <w:r w:rsidR="00C2144A">
        <w:rPr>
          <w:noProof/>
        </w:rPr>
        <w:drawing>
          <wp:anchor distT="0" distB="0" distL="114300" distR="114300" simplePos="0" relativeHeight="251731968" behindDoc="0" locked="0" layoutInCell="1" allowOverlap="1" wp14:anchorId="0EEDF7EB" wp14:editId="7858D7FC">
            <wp:simplePos x="0" y="0"/>
            <wp:positionH relativeFrom="column">
              <wp:posOffset>-635</wp:posOffset>
            </wp:positionH>
            <wp:positionV relativeFrom="paragraph">
              <wp:posOffset>-2540</wp:posOffset>
            </wp:positionV>
            <wp:extent cx="5760720" cy="2757170"/>
            <wp:effectExtent l="0" t="0" r="0" b="5080"/>
            <wp:wrapTopAndBottom/>
            <wp:docPr id="777462816"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62816" name="Afbeelding 1" descr="Afbeelding met tekst, schermopname, software, Multimediasoftware&#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57170"/>
                    </a:xfrm>
                    <a:prstGeom prst="rect">
                      <a:avLst/>
                    </a:prstGeom>
                    <a:noFill/>
                    <a:ln>
                      <a:noFill/>
                    </a:ln>
                  </pic:spPr>
                </pic:pic>
              </a:graphicData>
            </a:graphic>
          </wp:anchor>
        </w:drawing>
      </w:r>
      <w:r>
        <w:br w:type="page"/>
      </w:r>
    </w:p>
    <w:p w14:paraId="21CC6A70" w14:textId="6F7F3C32" w:rsidR="00236093" w:rsidRDefault="00236093" w:rsidP="00236093">
      <w:pPr>
        <w:pStyle w:val="Kop4"/>
      </w:pPr>
      <w:r>
        <w:lastRenderedPageBreak/>
        <w:t>Manage scores</w:t>
      </w:r>
    </w:p>
    <w:p w14:paraId="1E0B81BB" w14:textId="55810499" w:rsidR="00236093" w:rsidRDefault="00D27D4D" w:rsidP="00236093">
      <w:r w:rsidRPr="00D27D4D">
        <w:t>De manage scores pagina was misschien w</w:t>
      </w:r>
      <w:r>
        <w:t>el de belangrijkste administrator pagina van allemaal, doordat hier al de scores en verbeterpunten worden ingegeven. Ik had ervoor gekozen om de administrator eerst een klant te laten kiezen en hem dan pas de mogelijkheid te geven om een nieuwe score toe te voegen. Dit zorgde ervoor dat er in de toekomst altijd een externe persoon aangewezen kon worden om</w:t>
      </w:r>
      <w:r w:rsidR="0014081E">
        <w:t xml:space="preserve"> een</w:t>
      </w:r>
      <w:r>
        <w:t xml:space="preserve"> kleine groep specifieke klant</w:t>
      </w:r>
      <w:r w:rsidR="0014081E">
        <w:t>en</w:t>
      </w:r>
      <w:r>
        <w:t xml:space="preserve"> te beheren. Deze externe persoon zou dus enkel kunnen kiezen uit deze groep en op deze manier onmogelijk de data van de andere klanten </w:t>
      </w:r>
      <w:r w:rsidR="0014081E">
        <w:t>kunnen</w:t>
      </w:r>
      <w:r>
        <w:t xml:space="preserve"> zien.</w:t>
      </w:r>
    </w:p>
    <w:p w14:paraId="68DE8317" w14:textId="06710F83" w:rsidR="00D27D4D" w:rsidRDefault="0069440F" w:rsidP="00236093">
      <w:r>
        <w:rPr>
          <w:noProof/>
        </w:rPr>
        <mc:AlternateContent>
          <mc:Choice Requires="wps">
            <w:drawing>
              <wp:anchor distT="0" distB="0" distL="114300" distR="114300" simplePos="0" relativeHeight="251737088" behindDoc="0" locked="0" layoutInCell="1" allowOverlap="1" wp14:anchorId="3A6CB782" wp14:editId="7C2BAB7C">
                <wp:simplePos x="0" y="0"/>
                <wp:positionH relativeFrom="column">
                  <wp:posOffset>-635</wp:posOffset>
                </wp:positionH>
                <wp:positionV relativeFrom="paragraph">
                  <wp:posOffset>2816225</wp:posOffset>
                </wp:positionV>
                <wp:extent cx="5760720" cy="635"/>
                <wp:effectExtent l="0" t="0" r="0" b="0"/>
                <wp:wrapTopAndBottom/>
                <wp:docPr id="1686625741"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309E17" w14:textId="466A3E64" w:rsidR="0069440F" w:rsidRPr="00C6602D"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27</w:t>
                            </w:r>
                            <w:r>
                              <w:fldChar w:fldCharType="end"/>
                            </w:r>
                            <w:r w:rsidRPr="00F9179C">
                              <w:t xml:space="preserve">: Manage </w:t>
                            </w:r>
                            <w:r>
                              <w:t>scores</w:t>
                            </w:r>
                            <w:r w:rsidRPr="00F9179C">
                              <w:t xml:space="preserv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B782" id="_x0000_s1049" type="#_x0000_t202" style="position:absolute;margin-left:-.05pt;margin-top:221.75pt;width:453.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" stroked="f">
                <v:textbox style="mso-fit-shape-to-text:t" inset="0,0,0,0">
                  <w:txbxContent>
                    <w:p w14:paraId="2B309E17" w14:textId="466A3E64" w:rsidR="0069440F" w:rsidRPr="00C6602D"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27</w:t>
                      </w:r>
                      <w:r>
                        <w:fldChar w:fldCharType="end"/>
                      </w:r>
                      <w:r w:rsidRPr="00F9179C">
                        <w:t xml:space="preserve">: Manage </w:t>
                      </w:r>
                      <w:r>
                        <w:t>scores</w:t>
                      </w:r>
                      <w:r w:rsidRPr="00F9179C">
                        <w:t xml:space="preserve"> pagina</w:t>
                      </w:r>
                    </w:p>
                  </w:txbxContent>
                </v:textbox>
                <w10:wrap type="topAndBottom"/>
              </v:shape>
            </w:pict>
          </mc:Fallback>
        </mc:AlternateContent>
      </w:r>
      <w:r w:rsidR="00D27D4D">
        <w:rPr>
          <w:noProof/>
        </w:rPr>
        <w:drawing>
          <wp:anchor distT="0" distB="0" distL="114300" distR="114300" simplePos="0" relativeHeight="251735040" behindDoc="0" locked="0" layoutInCell="1" allowOverlap="1" wp14:anchorId="61328BE4" wp14:editId="1EAD0F9D">
            <wp:simplePos x="0" y="0"/>
            <wp:positionH relativeFrom="column">
              <wp:posOffset>-635</wp:posOffset>
            </wp:positionH>
            <wp:positionV relativeFrom="paragraph">
              <wp:posOffset>-1270</wp:posOffset>
            </wp:positionV>
            <wp:extent cx="5760720" cy="2760345"/>
            <wp:effectExtent l="0" t="0" r="0" b="1905"/>
            <wp:wrapTopAndBottom/>
            <wp:docPr id="829310718" name="Afbeelding 2"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10718" name="Afbeelding 2" descr="Afbeelding met tekst, software, Computerpictogram, Webpagina&#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anchor>
        </w:drawing>
      </w:r>
    </w:p>
    <w:p w14:paraId="761CED4B" w14:textId="1D2617A6" w:rsidR="00D27D4D" w:rsidRDefault="0069440F" w:rsidP="00236093">
      <w:r>
        <w:rPr>
          <w:noProof/>
        </w:rPr>
        <mc:AlternateContent>
          <mc:Choice Requires="wps">
            <w:drawing>
              <wp:anchor distT="0" distB="0" distL="114300" distR="114300" simplePos="0" relativeHeight="251740160" behindDoc="0" locked="0" layoutInCell="1" allowOverlap="1" wp14:anchorId="59660DA6" wp14:editId="47795401">
                <wp:simplePos x="0" y="0"/>
                <wp:positionH relativeFrom="column">
                  <wp:posOffset>89535</wp:posOffset>
                </wp:positionH>
                <wp:positionV relativeFrom="paragraph">
                  <wp:posOffset>3710305</wp:posOffset>
                </wp:positionV>
                <wp:extent cx="5577840" cy="635"/>
                <wp:effectExtent l="0" t="0" r="0" b="0"/>
                <wp:wrapTopAndBottom/>
                <wp:docPr id="1198218107" name="Tekstvak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78EC5281" w14:textId="289CC7ED" w:rsidR="0069440F" w:rsidRPr="00EF2D15"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28</w:t>
                            </w:r>
                            <w:r>
                              <w:fldChar w:fldCharType="end"/>
                            </w:r>
                            <w:r w:rsidRPr="00732300">
                              <w:t xml:space="preserve">: Manage scores pagina - </w:t>
                            </w:r>
                            <w:r>
                              <w:t>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60DA6" id="_x0000_s1050" type="#_x0000_t202" style="position:absolute;margin-left:7.05pt;margin-top:292.15pt;width:439.2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OzGwIAAEAEAAAOAAAAZHJzL2Uyb0RvYy54bWysU8Fu2zAMvQ/YPwi6L06ypi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" stroked="f">
                <v:textbox style="mso-fit-shape-to-text:t" inset="0,0,0,0">
                  <w:txbxContent>
                    <w:p w14:paraId="78EC5281" w14:textId="289CC7ED" w:rsidR="0069440F" w:rsidRPr="00EF2D15"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28</w:t>
                      </w:r>
                      <w:r>
                        <w:fldChar w:fldCharType="end"/>
                      </w:r>
                      <w:r w:rsidRPr="00732300">
                        <w:t xml:space="preserve">: Manage scores pagina - </w:t>
                      </w:r>
                      <w:r>
                        <w:t>filter</w:t>
                      </w:r>
                    </w:p>
                  </w:txbxContent>
                </v:textbox>
                <w10:wrap type="topAndBottom"/>
              </v:shape>
            </w:pict>
          </mc:Fallback>
        </mc:AlternateContent>
      </w:r>
      <w:r>
        <w:rPr>
          <w:noProof/>
        </w:rPr>
        <w:drawing>
          <wp:anchor distT="0" distB="0" distL="114300" distR="114300" simplePos="0" relativeHeight="251738112" behindDoc="0" locked="0" layoutInCell="1" allowOverlap="1" wp14:anchorId="0E09CADA" wp14:editId="43C87A3F">
            <wp:simplePos x="0" y="0"/>
            <wp:positionH relativeFrom="margin">
              <wp:align>center</wp:align>
            </wp:positionH>
            <wp:positionV relativeFrom="paragraph">
              <wp:posOffset>988695</wp:posOffset>
            </wp:positionV>
            <wp:extent cx="5577840" cy="2669540"/>
            <wp:effectExtent l="0" t="0" r="3810" b="0"/>
            <wp:wrapTopAndBottom/>
            <wp:docPr id="204020206" name="Afbeelding 4"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0206" name="Afbeelding 4" descr="Afbeelding met tekst, schermopname, nummer, software&#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840"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D4D">
        <w:t xml:space="preserve">Wanneer er dan een specifieke klant werd gekozen kwam alle data tevoorschijn. Zoals je ziet was er ook hier de mogelijkheid om te filteren en te zoeken op verschillende zaken. Ik had er ook voor gekozen om het op deze pagina al mogelijk te maken een verbeterpunt aan te duiden als “geïmplementeerd”. Dit zorgt ervoor dat de administrator snel en eenvoudig </w:t>
      </w:r>
      <w:r w:rsidR="003D5D9D">
        <w:t>dit kan veranderen, zonder het bewerk scherm voor elke score te openen.</w:t>
      </w:r>
    </w:p>
    <w:p w14:paraId="77DCDDC2" w14:textId="54D82269" w:rsidR="00D27D4D" w:rsidRDefault="00D27D4D" w:rsidP="00236093"/>
    <w:p w14:paraId="783E027C" w14:textId="2F25F3F2" w:rsidR="003D5D9D" w:rsidRDefault="003D5D9D" w:rsidP="00236093">
      <w:r>
        <w:lastRenderedPageBreak/>
        <w:t>Op onderstaande afbeelding kan je zien dat deze pagina, net zoals alle andere pagina’s, de mogelijkheid gaf het aantal scores per pagina aan te passen. Ook dit zorgt ervoor dat de administrator zelf kon kiezen op welke manier hij de data wou bekijken. Dit gaf de mogelijkheid om ook administrators met een klein scherm een mooie interface te geven.</w:t>
      </w:r>
    </w:p>
    <w:p w14:paraId="265EA81B" w14:textId="50182B84" w:rsidR="00D27D4D" w:rsidRDefault="0069440F" w:rsidP="00236093">
      <w:r>
        <w:rPr>
          <w:noProof/>
        </w:rPr>
        <mc:AlternateContent>
          <mc:Choice Requires="wps">
            <w:drawing>
              <wp:anchor distT="0" distB="0" distL="114300" distR="114300" simplePos="0" relativeHeight="251743232" behindDoc="0" locked="0" layoutInCell="1" allowOverlap="1" wp14:anchorId="4A4A56AC" wp14:editId="3D5A892D">
                <wp:simplePos x="0" y="0"/>
                <wp:positionH relativeFrom="column">
                  <wp:posOffset>-635</wp:posOffset>
                </wp:positionH>
                <wp:positionV relativeFrom="paragraph">
                  <wp:posOffset>2810510</wp:posOffset>
                </wp:positionV>
                <wp:extent cx="5760720" cy="635"/>
                <wp:effectExtent l="0" t="0" r="0" b="0"/>
                <wp:wrapTopAndBottom/>
                <wp:docPr id="1863165536"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B12CF7" w14:textId="26BDECAD" w:rsidR="0069440F" w:rsidRPr="008C1035"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29</w:t>
                            </w:r>
                            <w:r>
                              <w:fldChar w:fldCharType="end"/>
                            </w:r>
                            <w:r w:rsidRPr="00EA5FA2">
                              <w:t xml:space="preserve">: Manage scores pagina - </w:t>
                            </w:r>
                            <w:r>
                              <w:t>paginatie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56AC" id="_x0000_s1051" type="#_x0000_t202" style="position:absolute;margin-left:-.05pt;margin-top:221.3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94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" stroked="f">
                <v:textbox style="mso-fit-shape-to-text:t" inset="0,0,0,0">
                  <w:txbxContent>
                    <w:p w14:paraId="4EB12CF7" w14:textId="26BDECAD" w:rsidR="0069440F" w:rsidRPr="008C1035"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29</w:t>
                      </w:r>
                      <w:r>
                        <w:fldChar w:fldCharType="end"/>
                      </w:r>
                      <w:r w:rsidRPr="00EA5FA2">
                        <w:t xml:space="preserve">: Manage scores pagina - </w:t>
                      </w:r>
                      <w:r>
                        <w:t>paginatie</w:t>
                      </w:r>
                    </w:p>
                  </w:txbxContent>
                </v:textbox>
                <w10:wrap type="topAndBottom"/>
              </v:shape>
            </w:pict>
          </mc:Fallback>
        </mc:AlternateContent>
      </w:r>
      <w:r w:rsidR="00D27D4D">
        <w:rPr>
          <w:noProof/>
        </w:rPr>
        <w:drawing>
          <wp:anchor distT="0" distB="0" distL="114300" distR="114300" simplePos="0" relativeHeight="251741184" behindDoc="0" locked="0" layoutInCell="1" allowOverlap="1" wp14:anchorId="4E3EEC31" wp14:editId="387196E9">
            <wp:simplePos x="0" y="0"/>
            <wp:positionH relativeFrom="column">
              <wp:posOffset>-635</wp:posOffset>
            </wp:positionH>
            <wp:positionV relativeFrom="paragraph">
              <wp:posOffset>-635</wp:posOffset>
            </wp:positionV>
            <wp:extent cx="5760720" cy="2753995"/>
            <wp:effectExtent l="0" t="0" r="0" b="8255"/>
            <wp:wrapTopAndBottom/>
            <wp:docPr id="218613306" name="Afbeelding 3" descr="Afbeelding met tekst, nummer,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13306" name="Afbeelding 3" descr="Afbeelding met tekst, nummer, software, Lettertype&#10;&#10;Automatisch gegenereerde beschrijvi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753995"/>
                    </a:xfrm>
                    <a:prstGeom prst="rect">
                      <a:avLst/>
                    </a:prstGeom>
                    <a:noFill/>
                    <a:ln>
                      <a:noFill/>
                    </a:ln>
                  </pic:spPr>
                </pic:pic>
              </a:graphicData>
            </a:graphic>
          </wp:anchor>
        </w:drawing>
      </w:r>
    </w:p>
    <w:p w14:paraId="473AEEA8" w14:textId="4FEF3227" w:rsidR="003D5D9D" w:rsidRDefault="003D5D9D" w:rsidP="00236093">
      <w:r>
        <w:t xml:space="preserve">Uiteraard was ook deze pagina uitgerust met een </w:t>
      </w:r>
      <w:proofErr w:type="spellStart"/>
      <w:r>
        <w:t>modal</w:t>
      </w:r>
      <w:proofErr w:type="spellEnd"/>
      <w:r>
        <w:t xml:space="preserve"> voor het creëren, bewerken en verwijderen van de scores. Zo zie je op onderstaande afbeelding het bewerkscherm waar ook de verbeterpunten in konden worden bewerkt. Dit gebeurde op dezelfde manier als op de andere pagina’s om de stijl overal gelijk te houden.</w:t>
      </w:r>
    </w:p>
    <w:p w14:paraId="1B87FD0A" w14:textId="4731AE1C" w:rsidR="003D5D9D" w:rsidRPr="00D27D4D" w:rsidRDefault="0069440F" w:rsidP="00236093">
      <w:r>
        <w:rPr>
          <w:noProof/>
        </w:rPr>
        <mc:AlternateContent>
          <mc:Choice Requires="wps">
            <w:drawing>
              <wp:anchor distT="0" distB="0" distL="114300" distR="114300" simplePos="0" relativeHeight="251746304" behindDoc="0" locked="0" layoutInCell="1" allowOverlap="1" wp14:anchorId="57F14AB4" wp14:editId="089BFEF4">
                <wp:simplePos x="0" y="0"/>
                <wp:positionH relativeFrom="column">
                  <wp:posOffset>-635</wp:posOffset>
                </wp:positionH>
                <wp:positionV relativeFrom="paragraph">
                  <wp:posOffset>2814955</wp:posOffset>
                </wp:positionV>
                <wp:extent cx="5760720" cy="635"/>
                <wp:effectExtent l="0" t="0" r="0" b="0"/>
                <wp:wrapTopAndBottom/>
                <wp:docPr id="2084660959"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522C586" w14:textId="376581C7" w:rsidR="0069440F" w:rsidRPr="002F057E"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30</w:t>
                            </w:r>
                            <w:r>
                              <w:fldChar w:fldCharType="end"/>
                            </w:r>
                            <w:r w:rsidRPr="003E35F0">
                              <w:t>: Manage scores pagina -</w:t>
                            </w:r>
                            <w:r>
                              <w:t xml:space="preserve"> </w:t>
                            </w:r>
                            <w:r>
                              <w: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14AB4" id="_x0000_s1052" type="#_x0000_t202" style="position:absolute;margin-left:-.05pt;margin-top:221.65pt;width:453.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IX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" stroked="f">
                <v:textbox style="mso-fit-shape-to-text:t" inset="0,0,0,0">
                  <w:txbxContent>
                    <w:p w14:paraId="4522C586" w14:textId="376581C7" w:rsidR="0069440F" w:rsidRPr="002F057E" w:rsidRDefault="0069440F" w:rsidP="0069440F">
                      <w:pPr>
                        <w:pStyle w:val="Bijschrift"/>
                        <w:rPr>
                          <w:noProof/>
                          <w:sz w:val="20"/>
                        </w:rPr>
                      </w:pPr>
                      <w:r>
                        <w:t xml:space="preserve">Figuur </w:t>
                      </w:r>
                      <w:r>
                        <w:fldChar w:fldCharType="begin"/>
                      </w:r>
                      <w:r>
                        <w:instrText xml:space="preserve"> SEQ Figuur \* ARABIC </w:instrText>
                      </w:r>
                      <w:r>
                        <w:fldChar w:fldCharType="separate"/>
                      </w:r>
                      <w:r w:rsidR="008D628E">
                        <w:rPr>
                          <w:noProof/>
                        </w:rPr>
                        <w:t>30</w:t>
                      </w:r>
                      <w:r>
                        <w:fldChar w:fldCharType="end"/>
                      </w:r>
                      <w:r w:rsidRPr="003E35F0">
                        <w:t>: Manage scores pagina -</w:t>
                      </w:r>
                      <w:r>
                        <w:t xml:space="preserve"> </w:t>
                      </w:r>
                      <w:r>
                        <w:t>edit</w:t>
                      </w:r>
                    </w:p>
                  </w:txbxContent>
                </v:textbox>
                <w10:wrap type="topAndBottom"/>
              </v:shape>
            </w:pict>
          </mc:Fallback>
        </mc:AlternateContent>
      </w:r>
      <w:r w:rsidR="003D5D9D">
        <w:rPr>
          <w:noProof/>
        </w:rPr>
        <w:drawing>
          <wp:anchor distT="0" distB="0" distL="114300" distR="114300" simplePos="0" relativeHeight="251744256" behindDoc="0" locked="0" layoutInCell="1" allowOverlap="1" wp14:anchorId="6A403AD1" wp14:editId="62651B2A">
            <wp:simplePos x="0" y="0"/>
            <wp:positionH relativeFrom="column">
              <wp:posOffset>-635</wp:posOffset>
            </wp:positionH>
            <wp:positionV relativeFrom="paragraph">
              <wp:posOffset>-3810</wp:posOffset>
            </wp:positionV>
            <wp:extent cx="5760720" cy="2761615"/>
            <wp:effectExtent l="0" t="0" r="0" b="635"/>
            <wp:wrapTopAndBottom/>
            <wp:docPr id="809208400" name="Afbeelding 5"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8400" name="Afbeelding 5" descr="Afbeelding met tekst, software, Computerpictogram, Multimediasoftware&#10;&#10;Automatisch gegenereerde beschrijv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anchor>
        </w:drawing>
      </w:r>
    </w:p>
    <w:p w14:paraId="74086D4A" w14:textId="77777777" w:rsidR="0069440F" w:rsidRDefault="0069440F">
      <w:pPr>
        <w:spacing w:after="0"/>
      </w:pPr>
      <w:r>
        <w:br w:type="page"/>
      </w:r>
    </w:p>
    <w:p w14:paraId="29F09351" w14:textId="4BBEDBF0" w:rsidR="00236093" w:rsidRDefault="00236093" w:rsidP="00236093">
      <w:pPr>
        <w:pStyle w:val="Kop4"/>
      </w:pPr>
      <w:r>
        <w:lastRenderedPageBreak/>
        <w:t xml:space="preserve">Manage types </w:t>
      </w:r>
      <w:proofErr w:type="spellStart"/>
      <w:r>
        <w:t>and</w:t>
      </w:r>
      <w:proofErr w:type="spellEnd"/>
      <w:r>
        <w:t xml:space="preserve"> </w:t>
      </w:r>
      <w:proofErr w:type="spellStart"/>
      <w:r>
        <w:t>roles</w:t>
      </w:r>
      <w:proofErr w:type="spellEnd"/>
    </w:p>
    <w:p w14:paraId="53111926" w14:textId="2E4A5314" w:rsidR="003D5D9D" w:rsidRPr="003D5D9D" w:rsidRDefault="003D5D9D" w:rsidP="003D5D9D">
      <w:r>
        <w:t xml:space="preserve">De laatste pagina die afgemaakt is, was de manage types </w:t>
      </w:r>
      <w:proofErr w:type="spellStart"/>
      <w:r>
        <w:t>and</w:t>
      </w:r>
      <w:proofErr w:type="spellEnd"/>
      <w:r>
        <w:t xml:space="preserve"> </w:t>
      </w:r>
      <w:proofErr w:type="spellStart"/>
      <w:r>
        <w:t>roles</w:t>
      </w:r>
      <w:proofErr w:type="spellEnd"/>
      <w:r>
        <w:t xml:space="preserve"> pagina. Tot op heden  bevatte deze pagina enkel een scherm voor het bewerken van </w:t>
      </w:r>
      <w:r w:rsidR="0014081E">
        <w:t>de rollen voor personen</w:t>
      </w:r>
      <w:r>
        <w:t>, maar in de toekomst ging deze gebruikt worden voor het beheren van alle verschillende rollen en types. Dit was nog niet in orde gebracht aangezien ik de focus had gelegd op het maken van een minimaal bruikbare applicatie. Het maken van vijf dezelfde pagina</w:t>
      </w:r>
      <w:r w:rsidR="00D717BA">
        <w:t>’</w:t>
      </w:r>
      <w:r>
        <w:t xml:space="preserve">s </w:t>
      </w:r>
      <w:r w:rsidR="00D717BA">
        <w:t>maakte de applicatie niet bruikbaar en waren ook</w:t>
      </w:r>
      <w:r>
        <w:t xml:space="preserve"> niet zo indrukwekkend</w:t>
      </w:r>
      <w:r w:rsidR="00D717BA">
        <w:t xml:space="preserve"> als de andere pagina’s</w:t>
      </w:r>
      <w:r>
        <w:t>.</w:t>
      </w:r>
    </w:p>
    <w:p w14:paraId="3756BA1D" w14:textId="59E40BE6" w:rsidR="00236093" w:rsidRDefault="0069440F" w:rsidP="00236093">
      <w:r>
        <w:rPr>
          <w:noProof/>
        </w:rPr>
        <mc:AlternateContent>
          <mc:Choice Requires="wps">
            <w:drawing>
              <wp:anchor distT="0" distB="0" distL="114300" distR="114300" simplePos="0" relativeHeight="251749376" behindDoc="0" locked="0" layoutInCell="1" allowOverlap="1" wp14:anchorId="1CA954E4" wp14:editId="6ABA0E4B">
                <wp:simplePos x="0" y="0"/>
                <wp:positionH relativeFrom="column">
                  <wp:posOffset>-635</wp:posOffset>
                </wp:positionH>
                <wp:positionV relativeFrom="paragraph">
                  <wp:posOffset>2816225</wp:posOffset>
                </wp:positionV>
                <wp:extent cx="5760720" cy="635"/>
                <wp:effectExtent l="0" t="0" r="0" b="0"/>
                <wp:wrapTopAndBottom/>
                <wp:docPr id="632528717" name="Tekstvak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A46023" w14:textId="60C00221" w:rsidR="0069440F" w:rsidRPr="0069440F" w:rsidRDefault="0069440F" w:rsidP="0069440F">
                            <w:pPr>
                              <w:pStyle w:val="Bijschrift"/>
                              <w:rPr>
                                <w:noProof/>
                                <w:sz w:val="20"/>
                                <w:lang w:val="en-US"/>
                              </w:rPr>
                            </w:pPr>
                            <w:r w:rsidRPr="0069440F">
                              <w:rPr>
                                <w:lang w:val="en-US"/>
                              </w:rPr>
                              <w:t xml:space="preserve">Figuur </w:t>
                            </w:r>
                            <w:r>
                              <w:fldChar w:fldCharType="begin"/>
                            </w:r>
                            <w:r w:rsidRPr="0069440F">
                              <w:rPr>
                                <w:lang w:val="en-US"/>
                              </w:rPr>
                              <w:instrText xml:space="preserve"> SEQ Figuur \* ARABIC </w:instrText>
                            </w:r>
                            <w:r>
                              <w:fldChar w:fldCharType="separate"/>
                            </w:r>
                            <w:r w:rsidR="008D628E">
                              <w:rPr>
                                <w:noProof/>
                                <w:lang w:val="en-US"/>
                              </w:rPr>
                              <w:t>31</w:t>
                            </w:r>
                            <w:r>
                              <w:fldChar w:fldCharType="end"/>
                            </w:r>
                            <w:r w:rsidRPr="0069440F">
                              <w:rPr>
                                <w:lang w:val="en-US"/>
                              </w:rPr>
                              <w:t>: Manage types and roles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954E4" id="_x0000_s1053" type="#_x0000_t202" style="position:absolute;margin-left:-.05pt;margin-top:221.75pt;width:453.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YyGgIAAEA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" stroked="f">
                <v:textbox style="mso-fit-shape-to-text:t" inset="0,0,0,0">
                  <w:txbxContent>
                    <w:p w14:paraId="40A46023" w14:textId="60C00221" w:rsidR="0069440F" w:rsidRPr="0069440F" w:rsidRDefault="0069440F" w:rsidP="0069440F">
                      <w:pPr>
                        <w:pStyle w:val="Bijschrift"/>
                        <w:rPr>
                          <w:noProof/>
                          <w:sz w:val="20"/>
                          <w:lang w:val="en-US"/>
                        </w:rPr>
                      </w:pPr>
                      <w:r w:rsidRPr="0069440F">
                        <w:rPr>
                          <w:lang w:val="en-US"/>
                        </w:rPr>
                        <w:t xml:space="preserve">Figuur </w:t>
                      </w:r>
                      <w:r>
                        <w:fldChar w:fldCharType="begin"/>
                      </w:r>
                      <w:r w:rsidRPr="0069440F">
                        <w:rPr>
                          <w:lang w:val="en-US"/>
                        </w:rPr>
                        <w:instrText xml:space="preserve"> SEQ Figuur \* ARABIC </w:instrText>
                      </w:r>
                      <w:r>
                        <w:fldChar w:fldCharType="separate"/>
                      </w:r>
                      <w:r w:rsidR="008D628E">
                        <w:rPr>
                          <w:noProof/>
                          <w:lang w:val="en-US"/>
                        </w:rPr>
                        <w:t>31</w:t>
                      </w:r>
                      <w:r>
                        <w:fldChar w:fldCharType="end"/>
                      </w:r>
                      <w:r w:rsidRPr="0069440F">
                        <w:rPr>
                          <w:lang w:val="en-US"/>
                        </w:rPr>
                        <w:t>: Manage types and roles pagina</w:t>
                      </w:r>
                    </w:p>
                  </w:txbxContent>
                </v:textbox>
                <w10:wrap type="topAndBottom"/>
              </v:shape>
            </w:pict>
          </mc:Fallback>
        </mc:AlternateContent>
      </w:r>
      <w:r w:rsidR="003D5D9D">
        <w:rPr>
          <w:noProof/>
        </w:rPr>
        <w:drawing>
          <wp:anchor distT="0" distB="0" distL="114300" distR="114300" simplePos="0" relativeHeight="251747328" behindDoc="0" locked="0" layoutInCell="1" allowOverlap="1" wp14:anchorId="0241BD63" wp14:editId="28144B49">
            <wp:simplePos x="0" y="0"/>
            <wp:positionH relativeFrom="column">
              <wp:posOffset>-635</wp:posOffset>
            </wp:positionH>
            <wp:positionV relativeFrom="paragraph">
              <wp:posOffset>-1270</wp:posOffset>
            </wp:positionV>
            <wp:extent cx="5760720" cy="2760345"/>
            <wp:effectExtent l="0" t="0" r="0" b="1905"/>
            <wp:wrapTopAndBottom/>
            <wp:docPr id="517345330" name="Afbeelding 6" descr="Afbeelding met tekst, softwar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45330" name="Afbeelding 6" descr="Afbeelding met tekst, software, schermopname, nummer&#10;&#10;Automatisch gegenereerde beschrijv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anchor>
        </w:drawing>
      </w:r>
    </w:p>
    <w:p w14:paraId="6199F7C6" w14:textId="04DB2337" w:rsidR="003D5D9D" w:rsidRDefault="0069440F" w:rsidP="00236093">
      <w:r>
        <w:rPr>
          <w:noProof/>
        </w:rPr>
        <mc:AlternateContent>
          <mc:Choice Requires="wps">
            <w:drawing>
              <wp:anchor distT="0" distB="0" distL="114300" distR="114300" simplePos="0" relativeHeight="251752448" behindDoc="0" locked="0" layoutInCell="1" allowOverlap="1" wp14:anchorId="65E2B425" wp14:editId="4B4A26C8">
                <wp:simplePos x="0" y="0"/>
                <wp:positionH relativeFrom="column">
                  <wp:posOffset>108585</wp:posOffset>
                </wp:positionH>
                <wp:positionV relativeFrom="paragraph">
                  <wp:posOffset>3556635</wp:posOffset>
                </wp:positionV>
                <wp:extent cx="5539740" cy="635"/>
                <wp:effectExtent l="0" t="0" r="0" b="0"/>
                <wp:wrapTopAndBottom/>
                <wp:docPr id="495267270" name="Tekstvak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0C61314A" w14:textId="006B8D0A" w:rsidR="0069440F" w:rsidRPr="0069440F" w:rsidRDefault="0069440F" w:rsidP="0069440F">
                            <w:pPr>
                              <w:pStyle w:val="Bijschrift"/>
                              <w:rPr>
                                <w:noProof/>
                                <w:sz w:val="20"/>
                                <w:lang w:val="en-US"/>
                              </w:rPr>
                            </w:pPr>
                            <w:r w:rsidRPr="0069440F">
                              <w:rPr>
                                <w:lang w:val="en-US"/>
                              </w:rPr>
                              <w:t xml:space="preserve">Figuur </w:t>
                            </w:r>
                            <w:r>
                              <w:fldChar w:fldCharType="begin"/>
                            </w:r>
                            <w:r w:rsidRPr="0069440F">
                              <w:rPr>
                                <w:lang w:val="en-US"/>
                              </w:rPr>
                              <w:instrText xml:space="preserve"> SEQ Figuur \* ARABIC </w:instrText>
                            </w:r>
                            <w:r>
                              <w:fldChar w:fldCharType="separate"/>
                            </w:r>
                            <w:r w:rsidR="008D628E">
                              <w:rPr>
                                <w:noProof/>
                                <w:lang w:val="en-US"/>
                              </w:rPr>
                              <w:t>32</w:t>
                            </w:r>
                            <w:r>
                              <w:fldChar w:fldCharType="end"/>
                            </w:r>
                            <w:r w:rsidRPr="0069440F">
                              <w:rPr>
                                <w:lang w:val="en-US"/>
                              </w:rPr>
                              <w:t>: Manage types and roles pagina -</w:t>
                            </w:r>
                            <w:r>
                              <w:rPr>
                                <w:lang w:val="en-US"/>
                              </w:rPr>
                              <w:t xml:space="preserve"> </w:t>
                            </w:r>
                            <w:r w:rsidRPr="0069440F">
                              <w:rPr>
                                <w:lang w:val="en-US"/>
                              </w:rPr>
                              <w: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2B425" id="_x0000_s1054" type="#_x0000_t202" style="position:absolute;margin-left:8.55pt;margin-top:280.05pt;width:436.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mWHAIAAEA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" stroked="f">
                <v:textbox style="mso-fit-shape-to-text:t" inset="0,0,0,0">
                  <w:txbxContent>
                    <w:p w14:paraId="0C61314A" w14:textId="006B8D0A" w:rsidR="0069440F" w:rsidRPr="0069440F" w:rsidRDefault="0069440F" w:rsidP="0069440F">
                      <w:pPr>
                        <w:pStyle w:val="Bijschrift"/>
                        <w:rPr>
                          <w:noProof/>
                          <w:sz w:val="20"/>
                          <w:lang w:val="en-US"/>
                        </w:rPr>
                      </w:pPr>
                      <w:r w:rsidRPr="0069440F">
                        <w:rPr>
                          <w:lang w:val="en-US"/>
                        </w:rPr>
                        <w:t xml:space="preserve">Figuur </w:t>
                      </w:r>
                      <w:r>
                        <w:fldChar w:fldCharType="begin"/>
                      </w:r>
                      <w:r w:rsidRPr="0069440F">
                        <w:rPr>
                          <w:lang w:val="en-US"/>
                        </w:rPr>
                        <w:instrText xml:space="preserve"> SEQ Figuur \* ARABIC </w:instrText>
                      </w:r>
                      <w:r>
                        <w:fldChar w:fldCharType="separate"/>
                      </w:r>
                      <w:r w:rsidR="008D628E">
                        <w:rPr>
                          <w:noProof/>
                          <w:lang w:val="en-US"/>
                        </w:rPr>
                        <w:t>32</w:t>
                      </w:r>
                      <w:r>
                        <w:fldChar w:fldCharType="end"/>
                      </w:r>
                      <w:r w:rsidRPr="0069440F">
                        <w:rPr>
                          <w:lang w:val="en-US"/>
                        </w:rPr>
                        <w:t>: Manage types and roles pagina -</w:t>
                      </w:r>
                      <w:r>
                        <w:rPr>
                          <w:lang w:val="en-US"/>
                        </w:rPr>
                        <w:t xml:space="preserve"> </w:t>
                      </w:r>
                      <w:r w:rsidRPr="0069440F">
                        <w:rPr>
                          <w:lang w:val="en-US"/>
                        </w:rPr>
                        <w:t>edit</w:t>
                      </w:r>
                    </w:p>
                  </w:txbxContent>
                </v:textbox>
                <w10:wrap type="topAndBottom"/>
              </v:shape>
            </w:pict>
          </mc:Fallback>
        </mc:AlternateContent>
      </w:r>
      <w:r>
        <w:rPr>
          <w:noProof/>
        </w:rPr>
        <w:drawing>
          <wp:anchor distT="0" distB="0" distL="114300" distR="114300" simplePos="0" relativeHeight="251750400" behindDoc="0" locked="0" layoutInCell="1" allowOverlap="1" wp14:anchorId="7DA114F5" wp14:editId="0AFA6A30">
            <wp:simplePos x="0" y="0"/>
            <wp:positionH relativeFrom="margin">
              <wp:align>center</wp:align>
            </wp:positionH>
            <wp:positionV relativeFrom="paragraph">
              <wp:posOffset>851535</wp:posOffset>
            </wp:positionV>
            <wp:extent cx="5539740" cy="2648352"/>
            <wp:effectExtent l="0" t="0" r="3810" b="0"/>
            <wp:wrapTopAndBottom/>
            <wp:docPr id="1211244979" name="Afbeelding 7"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44979" name="Afbeelding 7" descr="Afbeelding met tekst, schermopname, software, Multimediasoftware&#10;&#10;Automatisch gegenereerde beschrijvi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9740" cy="2648352"/>
                    </a:xfrm>
                    <a:prstGeom prst="rect">
                      <a:avLst/>
                    </a:prstGeom>
                    <a:noFill/>
                    <a:ln>
                      <a:noFill/>
                    </a:ln>
                  </pic:spPr>
                </pic:pic>
              </a:graphicData>
            </a:graphic>
          </wp:anchor>
        </w:drawing>
      </w:r>
      <w:r w:rsidR="00D717BA">
        <w:t xml:space="preserve">Zoals je al verwacht had ook deze pagina een </w:t>
      </w:r>
      <w:proofErr w:type="spellStart"/>
      <w:r w:rsidR="00D717BA">
        <w:t>modal</w:t>
      </w:r>
      <w:proofErr w:type="spellEnd"/>
      <w:r w:rsidR="00D717BA">
        <w:t xml:space="preserve"> voor het creëren, bewerken en verwijderen van de rollen. Zo zie je op onderstaande afbeelding het creëer scherm. Je kan ook zien dat de “</w:t>
      </w:r>
      <w:proofErr w:type="spellStart"/>
      <w:r w:rsidR="00D717BA">
        <w:t>Create</w:t>
      </w:r>
      <w:proofErr w:type="spellEnd"/>
      <w:r w:rsidR="00D717BA">
        <w:t xml:space="preserve">” knop grijs is en niet zwart zoals de voorgaande knoppen. Dit komt doordat de applicatie nakeek of alle data aanwezig was. Zolang er niets was ingevuld in het </w:t>
      </w:r>
      <w:proofErr w:type="spellStart"/>
      <w:r w:rsidR="00D717BA">
        <w:t>role</w:t>
      </w:r>
      <w:proofErr w:type="spellEnd"/>
      <w:r w:rsidR="00D717BA">
        <w:t>-veld kon er niets worden aangemaakt.</w:t>
      </w:r>
    </w:p>
    <w:p w14:paraId="35166266" w14:textId="134B96BA" w:rsidR="00D717BA" w:rsidRPr="00236093" w:rsidRDefault="00D717BA" w:rsidP="00236093"/>
    <w:p w14:paraId="4202A67C" w14:textId="2A046FAD" w:rsidR="00E86A15" w:rsidRDefault="00E86A15" w:rsidP="00E86A15">
      <w:pPr>
        <w:pStyle w:val="Kop1"/>
      </w:pPr>
      <w:bookmarkStart w:id="43" w:name="_Toc187867332"/>
      <w:r>
        <w:lastRenderedPageBreak/>
        <w:t>Conclusie</w:t>
      </w:r>
      <w:bookmarkEnd w:id="43"/>
    </w:p>
    <w:p w14:paraId="75C0AF5D" w14:textId="4A45F97A" w:rsidR="00F76BF3" w:rsidRDefault="006418F0" w:rsidP="00F76BF3">
      <w:r>
        <w:t>Ik heb de stageperiode kunnen afsluiten met een werkende en bruikbare applicatie. Hierdoor ben i</w:t>
      </w:r>
      <w:r w:rsidR="00D717BA">
        <w:t xml:space="preserve">k enorm tevreden over het eindresultaat van mijn stage. Ik heb enorm veel bijgeleerd over verschillende zaken van zowel de front- als de </w:t>
      </w:r>
      <w:proofErr w:type="spellStart"/>
      <w:r w:rsidR="00D717BA">
        <w:t>back-end</w:t>
      </w:r>
      <w:proofErr w:type="spellEnd"/>
      <w:r w:rsidR="00D717BA">
        <w:t xml:space="preserve">, maar ook over hoe het er in een echt bedrijf aan toegaat. </w:t>
      </w:r>
      <w:r w:rsidR="00F47878">
        <w:t>Daarnaast heb ik mijn vaardigheden op het gebied van projectvoorbereiding</w:t>
      </w:r>
      <w:r w:rsidR="00D717BA">
        <w:t xml:space="preserve"> en </w:t>
      </w:r>
      <w:r w:rsidR="00F47878">
        <w:t>-</w:t>
      </w:r>
      <w:r w:rsidR="00D717BA">
        <w:t xml:space="preserve">analyse </w:t>
      </w:r>
      <w:r w:rsidR="00F47878">
        <w:t>sterk verbeterd.</w:t>
      </w:r>
    </w:p>
    <w:p w14:paraId="1FB74C75" w14:textId="69B54406" w:rsidR="006418F0" w:rsidRDefault="006418F0" w:rsidP="00F76BF3">
      <w:r>
        <w:t>Door de applicatie die</w:t>
      </w:r>
      <w:r w:rsidR="00950B49">
        <w:t xml:space="preserve"> ik</w:t>
      </w:r>
      <w:r>
        <w:t xml:space="preserve"> heb gemaakt kan </w:t>
      </w:r>
      <w:proofErr w:type="spellStart"/>
      <w:r>
        <w:t>dotNET</w:t>
      </w:r>
      <w:proofErr w:type="spellEnd"/>
      <w:r>
        <w:t xml:space="preserve"> lab hun cybersecurity aanbod uitbreiden en hun klanten bruikbare informatie geven voor het evolueren tot een veiliger bedrijf. De applicatie is ook voorzien op uitbreidingen waardoor ze er op een makkelijke manier aan kunnen verder werken. Dit mede door de gedetailleerde analyse die ik heb gemaakt.</w:t>
      </w:r>
    </w:p>
    <w:p w14:paraId="1DFD0077" w14:textId="0C120774" w:rsidR="006418F0" w:rsidRDefault="00F47878" w:rsidP="00F76BF3">
      <w:r>
        <w:t>De ervaringen die ik heb opgedaan gaan mij zeker en vast helpen in mijn professionele carrière. Van het maken van een zeer gedetailleerde analyse, tot het zelfstandig ontwikkelen van een applicatie zonder specifiek team. Dit heeft me niet alle</w:t>
      </w:r>
      <w:r w:rsidR="00950B49">
        <w:t>e</w:t>
      </w:r>
      <w:r>
        <w:t>n technische vaardigheden bijgebracht, maar ook heeft het me meer zelfzeker gemaakt. Het werken zonder teamgenoten heeft ervoor gezorgd dat ik zelfstandiger ben geworden en meer zelf kan beslissen.</w:t>
      </w:r>
    </w:p>
    <w:p w14:paraId="6060FA93" w14:textId="0FFD767E" w:rsidR="00FA03C2" w:rsidRDefault="00FA03C2" w:rsidP="00F76BF3">
      <w:r>
        <w:t>Het was een waardevolle en prettige ervaring waar ik met een zeer positief beeld op zal terugkijken.</w:t>
      </w:r>
    </w:p>
    <w:p w14:paraId="3B480658" w14:textId="014B1CFC" w:rsidR="00F76BF3" w:rsidRDefault="00F76BF3" w:rsidP="00F76BF3">
      <w:pPr>
        <w:pStyle w:val="Kop1"/>
      </w:pPr>
      <w:bookmarkStart w:id="44" w:name="_Toc187867333"/>
      <w:r>
        <w:lastRenderedPageBreak/>
        <w:t>Literatuurlijst</w:t>
      </w:r>
      <w:bookmarkEnd w:id="44"/>
    </w:p>
    <w:p w14:paraId="05704AEA" w14:textId="5860BB12" w:rsidR="00CF3827" w:rsidRDefault="00CF3827" w:rsidP="00F76BF3">
      <w:r w:rsidRPr="002A6FDF">
        <w:rPr>
          <w:lang w:val="en-US"/>
        </w:rPr>
        <w:t xml:space="preserve">CIS Center for Internet Security. </w:t>
      </w:r>
      <w:r w:rsidRPr="003F661E">
        <w:t>(</w:t>
      </w:r>
      <w:proofErr w:type="spellStart"/>
      <w:r w:rsidRPr="003F661E">
        <w:t>z.d.</w:t>
      </w:r>
      <w:proofErr w:type="spellEnd"/>
      <w:r w:rsidRPr="003F661E">
        <w:t xml:space="preserve">). </w:t>
      </w:r>
      <w:r w:rsidRPr="003F661E">
        <w:rPr>
          <w:i/>
          <w:iCs/>
        </w:rPr>
        <w:t>CIS</w:t>
      </w:r>
      <w:r w:rsidRPr="003F661E">
        <w:t xml:space="preserve">. </w:t>
      </w:r>
      <w:r w:rsidRPr="002A6FDF">
        <w:t>Beschikbaar o</w:t>
      </w:r>
      <w:r>
        <w:t>p</w:t>
      </w:r>
      <w:r w:rsidRPr="002A6FDF">
        <w:t> </w:t>
      </w:r>
      <w:hyperlink r:id="rId47" w:history="1">
        <w:r w:rsidRPr="002A6FDF">
          <w:rPr>
            <w:rStyle w:val="Hyperlink"/>
          </w:rPr>
          <w:t>https://www.cisecurity.org/</w:t>
        </w:r>
      </w:hyperlink>
      <w:r w:rsidRPr="002A6FDF">
        <w:t xml:space="preserve"> </w:t>
      </w:r>
    </w:p>
    <w:p w14:paraId="5C30AD46" w14:textId="77777777" w:rsidR="003B79B1" w:rsidRPr="00E6741E" w:rsidRDefault="003B79B1" w:rsidP="003B79B1">
      <w:r w:rsidRPr="00E6741E">
        <w:rPr>
          <w:lang w:val="en-US"/>
        </w:rPr>
        <w:t>Huber</w:t>
      </w:r>
      <w:r>
        <w:rPr>
          <w:lang w:val="en-US"/>
        </w:rPr>
        <w:t>,</w:t>
      </w:r>
      <w:r w:rsidRPr="00E6741E">
        <w:rPr>
          <w:lang w:val="en-US"/>
        </w:rPr>
        <w:t xml:space="preserve"> T. C. </w:t>
      </w:r>
      <w:r w:rsidRPr="0057783B">
        <w:rPr>
          <w:lang w:val="en-US"/>
        </w:rPr>
        <w:t xml:space="preserve">(2024). </w:t>
      </w:r>
      <w:r w:rsidRPr="0057783B">
        <w:rPr>
          <w:i/>
          <w:iCs/>
          <w:lang w:val="en-US"/>
        </w:rPr>
        <w:t>C# Unit Testing</w:t>
      </w:r>
      <w:r w:rsidRPr="0057783B">
        <w:rPr>
          <w:lang w:val="en-US"/>
        </w:rPr>
        <w:t xml:space="preserve">. </w:t>
      </w:r>
      <w:proofErr w:type="spellStart"/>
      <w:r w:rsidRPr="006C2367">
        <w:t>Pluralsight</w:t>
      </w:r>
      <w:proofErr w:type="spellEnd"/>
      <w:r w:rsidRPr="006C2367">
        <w:t xml:space="preserve">. </w:t>
      </w:r>
      <w:r w:rsidRPr="002A6FDF">
        <w:t>Besc</w:t>
      </w:r>
      <w:r>
        <w:t xml:space="preserve">hikbaar op </w:t>
      </w:r>
      <w:hyperlink r:id="rId48" w:history="1">
        <w:r w:rsidRPr="004C22ED">
          <w:rPr>
            <w:rStyle w:val="Hyperlink"/>
          </w:rPr>
          <w:t>https://app.pluralsight.com/library/courses/c-sharp-10-unit-testing/table-of-contents</w:t>
        </w:r>
      </w:hyperlink>
      <w:r w:rsidRPr="00E6741E">
        <w:t xml:space="preserve"> </w:t>
      </w:r>
    </w:p>
    <w:p w14:paraId="5274458C" w14:textId="77777777" w:rsidR="003B79B1" w:rsidRDefault="003B79B1" w:rsidP="003B79B1">
      <w:r>
        <w:t>Peeters, T</w:t>
      </w:r>
      <w:r w:rsidRPr="00A43AD1">
        <w:t>. (</w:t>
      </w:r>
      <w:proofErr w:type="spellStart"/>
      <w:r>
        <w:t>z.d.</w:t>
      </w:r>
      <w:proofErr w:type="spellEnd"/>
      <w:r w:rsidRPr="00A43AD1">
        <w:t xml:space="preserve">). </w:t>
      </w:r>
      <w:r w:rsidRPr="00A43AD1">
        <w:rPr>
          <w:i/>
          <w:iCs/>
        </w:rPr>
        <w:t xml:space="preserve">SOLID </w:t>
      </w:r>
      <w:proofErr w:type="spellStart"/>
      <w:r w:rsidRPr="00A43AD1">
        <w:rPr>
          <w:i/>
          <w:iCs/>
        </w:rPr>
        <w:t>dotNETacademy</w:t>
      </w:r>
      <w:proofErr w:type="spellEnd"/>
      <w:r w:rsidRPr="00A43AD1">
        <w:rPr>
          <w:i/>
          <w:iCs/>
        </w:rPr>
        <w:t xml:space="preserve"> </w:t>
      </w:r>
      <w:r w:rsidRPr="00A43AD1">
        <w:t xml:space="preserve">[Onuitgegeven intern document]. </w:t>
      </w:r>
      <w:proofErr w:type="spellStart"/>
      <w:r>
        <w:t>dotNET</w:t>
      </w:r>
      <w:proofErr w:type="spellEnd"/>
      <w:r>
        <w:t xml:space="preserve"> lab</w:t>
      </w:r>
      <w:r w:rsidRPr="00A43AD1">
        <w:t>.</w:t>
      </w:r>
    </w:p>
    <w:p w14:paraId="441A532D" w14:textId="0D49DD00" w:rsidR="003B79B1" w:rsidRDefault="003B79B1" w:rsidP="00F76BF3">
      <w:r w:rsidRPr="00E6741E">
        <w:t>Peeters, T., &amp; Boeijen, V</w:t>
      </w:r>
      <w:r w:rsidRPr="00A43AD1">
        <w:t>. (</w:t>
      </w:r>
      <w:proofErr w:type="spellStart"/>
      <w:r>
        <w:t>z.d.</w:t>
      </w:r>
      <w:proofErr w:type="spellEnd"/>
      <w:r w:rsidRPr="00A43AD1">
        <w:t xml:space="preserve">). </w:t>
      </w:r>
      <w:r>
        <w:rPr>
          <w:i/>
          <w:iCs/>
        </w:rPr>
        <w:t xml:space="preserve">ASP.NET CORE MASTER </w:t>
      </w:r>
      <w:r w:rsidRPr="00A43AD1">
        <w:t xml:space="preserve">[Onuitgegeven intern document]. </w:t>
      </w:r>
      <w:proofErr w:type="spellStart"/>
      <w:r>
        <w:t>dotNET</w:t>
      </w:r>
      <w:proofErr w:type="spellEnd"/>
      <w:r>
        <w:t xml:space="preserve"> lab</w:t>
      </w:r>
      <w:r w:rsidRPr="00A43AD1">
        <w:t>.</w:t>
      </w:r>
    </w:p>
    <w:p w14:paraId="22F8A1C9" w14:textId="65B00E88" w:rsidR="00A43AD1" w:rsidRPr="002A6FDF" w:rsidRDefault="0073290D">
      <w:r w:rsidRPr="0073290D">
        <w:t>Microsoft</w:t>
      </w:r>
      <w:r w:rsidRPr="002A6FDF">
        <w:t>. (</w:t>
      </w:r>
      <w:proofErr w:type="spellStart"/>
      <w:r w:rsidR="00D16CA4">
        <w:t>z.d.</w:t>
      </w:r>
      <w:proofErr w:type="spellEnd"/>
      <w:r w:rsidRPr="002A6FDF">
        <w:t>). </w:t>
      </w:r>
      <w:proofErr w:type="spellStart"/>
      <w:r w:rsidRPr="002A6FDF">
        <w:rPr>
          <w:i/>
          <w:iCs/>
        </w:rPr>
        <w:t>What</w:t>
      </w:r>
      <w:proofErr w:type="spellEnd"/>
      <w:r w:rsidRPr="002A6FDF">
        <w:rPr>
          <w:i/>
          <w:iCs/>
        </w:rPr>
        <w:t xml:space="preserve"> is Microsoft </w:t>
      </w:r>
      <w:proofErr w:type="spellStart"/>
      <w:r w:rsidRPr="002A6FDF">
        <w:rPr>
          <w:i/>
          <w:iCs/>
        </w:rPr>
        <w:t>Entra</w:t>
      </w:r>
      <w:proofErr w:type="spellEnd"/>
      <w:r w:rsidRPr="002A6FDF">
        <w:rPr>
          <w:i/>
          <w:iCs/>
        </w:rPr>
        <w:t xml:space="preserve"> ID?</w:t>
      </w:r>
      <w:r w:rsidRPr="002A6FDF">
        <w:t>.</w:t>
      </w:r>
      <w:r w:rsidR="006254C7" w:rsidRPr="002A6FDF">
        <w:t xml:space="preserve"> </w:t>
      </w:r>
      <w:r w:rsidR="002A6FDF" w:rsidRPr="002A6FDF">
        <w:t>Besc</w:t>
      </w:r>
      <w:r w:rsidR="002A6FDF">
        <w:t xml:space="preserve">hikbaar op </w:t>
      </w:r>
      <w:hyperlink r:id="rId49" w:history="1">
        <w:r w:rsidRPr="002A6FDF">
          <w:rPr>
            <w:rStyle w:val="Hyperlink"/>
          </w:rPr>
          <w:t>https://learn.microsoft.com/en-us/entra/fundamentals/whatis</w:t>
        </w:r>
      </w:hyperlink>
      <w:r w:rsidRPr="002A6FDF">
        <w:t xml:space="preserve"> </w:t>
      </w:r>
    </w:p>
    <w:sectPr w:rsidR="00A43AD1" w:rsidRPr="002A6FDF" w:rsidSect="00016510">
      <w:headerReference w:type="default" r:id="rId50"/>
      <w:pgSz w:w="11906" w:h="16838" w:code="9"/>
      <w:pgMar w:top="1417" w:right="1417" w:bottom="1417" w:left="1417"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661A5" w14:textId="77777777" w:rsidR="00792D9D" w:rsidRDefault="00792D9D">
      <w:r>
        <w:separator/>
      </w:r>
    </w:p>
  </w:endnote>
  <w:endnote w:type="continuationSeparator" w:id="0">
    <w:p w14:paraId="7177A204" w14:textId="77777777" w:rsidR="00792D9D" w:rsidRDefault="00792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altName w:val="Symbol"/>
    <w:panose1 w:val="00000000000000000000"/>
    <w:charset w:val="02"/>
    <w:family w:val="auto"/>
    <w:notTrueType/>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3CFE5" w14:textId="77777777" w:rsidR="007755B1" w:rsidRPr="007755B1" w:rsidRDefault="007755B1" w:rsidP="007755B1">
    <w:pPr>
      <w:pStyle w:val="Voettekst"/>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8C7E9" w14:textId="77777777" w:rsidR="001C01E3" w:rsidRDefault="001C01E3"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12AD6" w14:textId="77777777" w:rsidR="00792D9D" w:rsidRDefault="00792D9D">
      <w:r>
        <w:separator/>
      </w:r>
    </w:p>
  </w:footnote>
  <w:footnote w:type="continuationSeparator" w:id="0">
    <w:p w14:paraId="64D8C112" w14:textId="77777777" w:rsidR="00792D9D" w:rsidRDefault="00792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502B" w14:textId="77777777" w:rsidR="002E351F" w:rsidRDefault="00CE42F1">
    <w:pPr>
      <w:pStyle w:val="Koptekst"/>
      <w:rPr>
        <w:b w:val="0"/>
      </w:rPr>
    </w:pPr>
    <w:r>
      <w:rPr>
        <w:rStyle w:val="Paginanummer"/>
        <w:b/>
      </w:rPr>
      <w:fldChar w:fldCharType="begin"/>
    </w:r>
    <w:r w:rsidR="002E351F">
      <w:rPr>
        <w:rStyle w:val="Paginanummer"/>
        <w:b/>
      </w:rPr>
      <w:instrText xml:space="preserve"> PAGE </w:instrText>
    </w:r>
    <w:r>
      <w:rPr>
        <w:rStyle w:val="Paginanummer"/>
        <w:b/>
      </w:rPr>
      <w:fldChar w:fldCharType="separate"/>
    </w:r>
    <w:r w:rsidR="002E351F">
      <w:rPr>
        <w:rStyle w:val="Paginanummer"/>
        <w:b/>
        <w:noProof/>
      </w:rPr>
      <w:t>2</w:t>
    </w:r>
    <w:r>
      <w:rPr>
        <w:rStyle w:val="Paginanummer"/>
        <w:b/>
      </w:rPr>
      <w:fldChar w:fldCharType="end"/>
    </w:r>
    <w:r w:rsidR="002E351F">
      <w:rPr>
        <w:rStyle w:val="Paginanummer"/>
      </w:rPr>
      <w:sym w:font="Symbol" w:char="F0A8"/>
    </w:r>
    <w:r w:rsidR="002E351F">
      <w:rPr>
        <w:rStyle w:val="Paginanummer"/>
      </w:rPr>
      <w:tab/>
    </w:r>
    <w:r w:rsidR="002E351F">
      <w:rPr>
        <w:rStyle w:val="Paginanummer"/>
      </w:rPr>
      <w:tab/>
    </w:r>
    <w:r w:rsidR="002E351F">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97CDC" w14:textId="77777777" w:rsidR="002E351F" w:rsidRPr="007755B1" w:rsidRDefault="002E351F" w:rsidP="007755B1">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6AE16" w14:textId="77777777" w:rsidR="00153653" w:rsidRDefault="00153653"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94819" w14:textId="77777777" w:rsidR="007755B1" w:rsidRPr="008F571F" w:rsidRDefault="00CE42F1" w:rsidP="008F571F">
    <w:pPr>
      <w:pStyle w:val="Koptekst"/>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5" w15:restartNumberingAfterBreak="0">
    <w:nsid w:val="594873F7"/>
    <w:multiLevelType w:val="multilevel"/>
    <w:tmpl w:val="7C82EFCA"/>
    <w:lvl w:ilvl="0">
      <w:start w:val="1"/>
      <w:numFmt w:val="decimal"/>
      <w:pStyle w:val="Kop1"/>
      <w:lvlText w:val="%1"/>
      <w:lvlJc w:val="left"/>
      <w:pPr>
        <w:tabs>
          <w:tab w:val="num" w:pos="1021"/>
        </w:tabs>
        <w:ind w:left="1021" w:hanging="1021"/>
      </w:pPr>
      <w:rPr>
        <w:rFonts w:hint="default"/>
      </w:rPr>
    </w:lvl>
    <w:lvl w:ilvl="1">
      <w:start w:val="1"/>
      <w:numFmt w:val="decimal"/>
      <w:pStyle w:val="Kop2"/>
      <w:lvlText w:val="%1.%2"/>
      <w:lvlJc w:val="left"/>
      <w:pPr>
        <w:tabs>
          <w:tab w:val="num" w:pos="1021"/>
        </w:tabs>
        <w:ind w:left="1021" w:hanging="1021"/>
      </w:pPr>
      <w:rPr>
        <w:rFonts w:hint="default"/>
      </w:rPr>
    </w:lvl>
    <w:lvl w:ilvl="2">
      <w:start w:val="1"/>
      <w:numFmt w:val="decimal"/>
      <w:pStyle w:val="Kop3"/>
      <w:lvlText w:val="%1.%2.%3"/>
      <w:lvlJc w:val="left"/>
      <w:pPr>
        <w:tabs>
          <w:tab w:val="num" w:pos="1021"/>
        </w:tabs>
        <w:ind w:left="1021" w:hanging="1021"/>
      </w:pPr>
      <w:rPr>
        <w:rFonts w:hint="default"/>
      </w:rPr>
    </w:lvl>
    <w:lvl w:ilvl="3">
      <w:start w:val="1"/>
      <w:numFmt w:val="decimal"/>
      <w:pStyle w:val="Kop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7"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1356542036">
    <w:abstractNumId w:val="13"/>
  </w:num>
  <w:num w:numId="2" w16cid:durableId="1008486632">
    <w:abstractNumId w:val="0"/>
  </w:num>
  <w:num w:numId="3" w16cid:durableId="1276717408">
    <w:abstractNumId w:val="7"/>
  </w:num>
  <w:num w:numId="4" w16cid:durableId="1271014369">
    <w:abstractNumId w:val="10"/>
  </w:num>
  <w:num w:numId="5" w16cid:durableId="926500681">
    <w:abstractNumId w:val="15"/>
  </w:num>
  <w:num w:numId="6" w16cid:durableId="1868250467">
    <w:abstractNumId w:val="1"/>
  </w:num>
  <w:num w:numId="7" w16cid:durableId="1706634959">
    <w:abstractNumId w:val="12"/>
  </w:num>
  <w:num w:numId="8" w16cid:durableId="1054700990">
    <w:abstractNumId w:val="15"/>
  </w:num>
  <w:num w:numId="9" w16cid:durableId="184028090">
    <w:abstractNumId w:val="2"/>
  </w:num>
  <w:num w:numId="10" w16cid:durableId="1826697455">
    <w:abstractNumId w:val="14"/>
  </w:num>
  <w:num w:numId="11" w16cid:durableId="10189220">
    <w:abstractNumId w:val="19"/>
  </w:num>
  <w:num w:numId="12" w16cid:durableId="361903099">
    <w:abstractNumId w:val="16"/>
  </w:num>
  <w:num w:numId="13" w16cid:durableId="2061438056">
    <w:abstractNumId w:val="8"/>
  </w:num>
  <w:num w:numId="14" w16cid:durableId="878979065">
    <w:abstractNumId w:val="6"/>
  </w:num>
  <w:num w:numId="15" w16cid:durableId="384454133">
    <w:abstractNumId w:val="5"/>
  </w:num>
  <w:num w:numId="16" w16cid:durableId="850606483">
    <w:abstractNumId w:val="5"/>
  </w:num>
  <w:num w:numId="17" w16cid:durableId="478958218">
    <w:abstractNumId w:val="11"/>
  </w:num>
  <w:num w:numId="18" w16cid:durableId="163664175">
    <w:abstractNumId w:val="3"/>
  </w:num>
  <w:num w:numId="19" w16cid:durableId="1599557586">
    <w:abstractNumId w:val="17"/>
  </w:num>
  <w:num w:numId="20" w16cid:durableId="408387312">
    <w:abstractNumId w:val="18"/>
  </w:num>
  <w:num w:numId="21" w16cid:durableId="919949363">
    <w:abstractNumId w:val="4"/>
  </w:num>
  <w:num w:numId="22" w16cid:durableId="16431209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54A8"/>
    <w:rsid w:val="00016510"/>
    <w:rsid w:val="00020029"/>
    <w:rsid w:val="00033E62"/>
    <w:rsid w:val="0003732E"/>
    <w:rsid w:val="00053007"/>
    <w:rsid w:val="0006532C"/>
    <w:rsid w:val="00072B74"/>
    <w:rsid w:val="00076C2A"/>
    <w:rsid w:val="0009041A"/>
    <w:rsid w:val="000A305C"/>
    <w:rsid w:val="000B79D4"/>
    <w:rsid w:val="000C02D6"/>
    <w:rsid w:val="000C19DA"/>
    <w:rsid w:val="000E0FA0"/>
    <w:rsid w:val="00133D7F"/>
    <w:rsid w:val="00134A0A"/>
    <w:rsid w:val="0014081E"/>
    <w:rsid w:val="00153653"/>
    <w:rsid w:val="00155D8C"/>
    <w:rsid w:val="00166BB3"/>
    <w:rsid w:val="00174E9C"/>
    <w:rsid w:val="001963B9"/>
    <w:rsid w:val="001C01E3"/>
    <w:rsid w:val="001C32BC"/>
    <w:rsid w:val="001C3355"/>
    <w:rsid w:val="001C6274"/>
    <w:rsid w:val="001C732B"/>
    <w:rsid w:val="002048F8"/>
    <w:rsid w:val="00236093"/>
    <w:rsid w:val="0024773D"/>
    <w:rsid w:val="002578E0"/>
    <w:rsid w:val="00286AD3"/>
    <w:rsid w:val="00291F78"/>
    <w:rsid w:val="002A0152"/>
    <w:rsid w:val="002A2B0A"/>
    <w:rsid w:val="002A3280"/>
    <w:rsid w:val="002A6FDF"/>
    <w:rsid w:val="002C3BD4"/>
    <w:rsid w:val="002E351F"/>
    <w:rsid w:val="00300B4D"/>
    <w:rsid w:val="00304CD9"/>
    <w:rsid w:val="003173B4"/>
    <w:rsid w:val="00351740"/>
    <w:rsid w:val="003521E1"/>
    <w:rsid w:val="00355F00"/>
    <w:rsid w:val="00364566"/>
    <w:rsid w:val="00375516"/>
    <w:rsid w:val="00377CDD"/>
    <w:rsid w:val="00384808"/>
    <w:rsid w:val="00386A4E"/>
    <w:rsid w:val="003A4E3B"/>
    <w:rsid w:val="003A6C50"/>
    <w:rsid w:val="003B337E"/>
    <w:rsid w:val="003B79B1"/>
    <w:rsid w:val="003C07E7"/>
    <w:rsid w:val="003D5D9D"/>
    <w:rsid w:val="003F3E84"/>
    <w:rsid w:val="003F661E"/>
    <w:rsid w:val="0040760D"/>
    <w:rsid w:val="00413571"/>
    <w:rsid w:val="00420991"/>
    <w:rsid w:val="00424212"/>
    <w:rsid w:val="00456899"/>
    <w:rsid w:val="004817B9"/>
    <w:rsid w:val="00494518"/>
    <w:rsid w:val="004A5847"/>
    <w:rsid w:val="004A764F"/>
    <w:rsid w:val="004C7D18"/>
    <w:rsid w:val="004D2084"/>
    <w:rsid w:val="00535E9E"/>
    <w:rsid w:val="005560CA"/>
    <w:rsid w:val="00561BFA"/>
    <w:rsid w:val="005628DD"/>
    <w:rsid w:val="00566678"/>
    <w:rsid w:val="0057783B"/>
    <w:rsid w:val="0058586B"/>
    <w:rsid w:val="00590B9D"/>
    <w:rsid w:val="005942F2"/>
    <w:rsid w:val="005A6B1F"/>
    <w:rsid w:val="005A6BB0"/>
    <w:rsid w:val="005B0989"/>
    <w:rsid w:val="005C5840"/>
    <w:rsid w:val="005C6F4D"/>
    <w:rsid w:val="005D42DA"/>
    <w:rsid w:val="005D6726"/>
    <w:rsid w:val="005E0AB3"/>
    <w:rsid w:val="005E2A53"/>
    <w:rsid w:val="005E75E8"/>
    <w:rsid w:val="00604F5E"/>
    <w:rsid w:val="006062E2"/>
    <w:rsid w:val="00614295"/>
    <w:rsid w:val="00614F1E"/>
    <w:rsid w:val="00617173"/>
    <w:rsid w:val="006254C7"/>
    <w:rsid w:val="00625984"/>
    <w:rsid w:val="00631A96"/>
    <w:rsid w:val="00633767"/>
    <w:rsid w:val="006418F0"/>
    <w:rsid w:val="00650176"/>
    <w:rsid w:val="00651C1D"/>
    <w:rsid w:val="00652404"/>
    <w:rsid w:val="00654574"/>
    <w:rsid w:val="00662B5E"/>
    <w:rsid w:val="006706E7"/>
    <w:rsid w:val="006743F6"/>
    <w:rsid w:val="0068522C"/>
    <w:rsid w:val="0069001E"/>
    <w:rsid w:val="00690B26"/>
    <w:rsid w:val="00692F01"/>
    <w:rsid w:val="00693794"/>
    <w:rsid w:val="0069440F"/>
    <w:rsid w:val="00697CC4"/>
    <w:rsid w:val="006A571B"/>
    <w:rsid w:val="006B1BB7"/>
    <w:rsid w:val="006B25AB"/>
    <w:rsid w:val="006C2367"/>
    <w:rsid w:val="006D5A50"/>
    <w:rsid w:val="006E41F1"/>
    <w:rsid w:val="006E5F9F"/>
    <w:rsid w:val="006E6354"/>
    <w:rsid w:val="006E7573"/>
    <w:rsid w:val="006E7E79"/>
    <w:rsid w:val="006F7FC9"/>
    <w:rsid w:val="00700985"/>
    <w:rsid w:val="00707838"/>
    <w:rsid w:val="00720DE9"/>
    <w:rsid w:val="007315C2"/>
    <w:rsid w:val="0073290D"/>
    <w:rsid w:val="007417B9"/>
    <w:rsid w:val="00756865"/>
    <w:rsid w:val="007755B1"/>
    <w:rsid w:val="00775E21"/>
    <w:rsid w:val="00792D9D"/>
    <w:rsid w:val="007B5A03"/>
    <w:rsid w:val="007C498C"/>
    <w:rsid w:val="007C6150"/>
    <w:rsid w:val="007F6E1D"/>
    <w:rsid w:val="0080735A"/>
    <w:rsid w:val="008310A6"/>
    <w:rsid w:val="00834F89"/>
    <w:rsid w:val="00836A35"/>
    <w:rsid w:val="008411A9"/>
    <w:rsid w:val="00843ADD"/>
    <w:rsid w:val="00853160"/>
    <w:rsid w:val="008546C3"/>
    <w:rsid w:val="00854EA0"/>
    <w:rsid w:val="0085743A"/>
    <w:rsid w:val="00867270"/>
    <w:rsid w:val="00891507"/>
    <w:rsid w:val="008C0B99"/>
    <w:rsid w:val="008C162C"/>
    <w:rsid w:val="008C17D7"/>
    <w:rsid w:val="008C1FE1"/>
    <w:rsid w:val="008D628E"/>
    <w:rsid w:val="008E455B"/>
    <w:rsid w:val="008E5A66"/>
    <w:rsid w:val="008F175F"/>
    <w:rsid w:val="008F32CA"/>
    <w:rsid w:val="008F571F"/>
    <w:rsid w:val="009070AE"/>
    <w:rsid w:val="009177B4"/>
    <w:rsid w:val="0092380E"/>
    <w:rsid w:val="00935794"/>
    <w:rsid w:val="00950B49"/>
    <w:rsid w:val="009531AB"/>
    <w:rsid w:val="00953331"/>
    <w:rsid w:val="00975D41"/>
    <w:rsid w:val="00976392"/>
    <w:rsid w:val="009B60C8"/>
    <w:rsid w:val="009D510A"/>
    <w:rsid w:val="009E3EA6"/>
    <w:rsid w:val="009F1D73"/>
    <w:rsid w:val="00A11A34"/>
    <w:rsid w:val="00A12A6F"/>
    <w:rsid w:val="00A12DDB"/>
    <w:rsid w:val="00A17DDC"/>
    <w:rsid w:val="00A203A9"/>
    <w:rsid w:val="00A262CC"/>
    <w:rsid w:val="00A35A0D"/>
    <w:rsid w:val="00A37E8E"/>
    <w:rsid w:val="00A43AD1"/>
    <w:rsid w:val="00A44E0F"/>
    <w:rsid w:val="00A500B9"/>
    <w:rsid w:val="00A514A8"/>
    <w:rsid w:val="00A57BB1"/>
    <w:rsid w:val="00A63B47"/>
    <w:rsid w:val="00A651F2"/>
    <w:rsid w:val="00A660D3"/>
    <w:rsid w:val="00A77E95"/>
    <w:rsid w:val="00A87A38"/>
    <w:rsid w:val="00A9751D"/>
    <w:rsid w:val="00AA7E40"/>
    <w:rsid w:val="00AC3271"/>
    <w:rsid w:val="00AD117E"/>
    <w:rsid w:val="00AE0CD2"/>
    <w:rsid w:val="00B03364"/>
    <w:rsid w:val="00B0687C"/>
    <w:rsid w:val="00B10BC1"/>
    <w:rsid w:val="00B12407"/>
    <w:rsid w:val="00B1339E"/>
    <w:rsid w:val="00B13576"/>
    <w:rsid w:val="00B20FA2"/>
    <w:rsid w:val="00B23F4F"/>
    <w:rsid w:val="00B41405"/>
    <w:rsid w:val="00B56CA3"/>
    <w:rsid w:val="00B634DE"/>
    <w:rsid w:val="00B74C34"/>
    <w:rsid w:val="00B81081"/>
    <w:rsid w:val="00B916E8"/>
    <w:rsid w:val="00B91D2C"/>
    <w:rsid w:val="00B92E5E"/>
    <w:rsid w:val="00BA692D"/>
    <w:rsid w:val="00BA7F8E"/>
    <w:rsid w:val="00BB2B9A"/>
    <w:rsid w:val="00BB39E8"/>
    <w:rsid w:val="00BB4A5F"/>
    <w:rsid w:val="00BC0A52"/>
    <w:rsid w:val="00C132D1"/>
    <w:rsid w:val="00C2117D"/>
    <w:rsid w:val="00C2144A"/>
    <w:rsid w:val="00C27B73"/>
    <w:rsid w:val="00C30FAB"/>
    <w:rsid w:val="00C32262"/>
    <w:rsid w:val="00C32ED4"/>
    <w:rsid w:val="00C51E64"/>
    <w:rsid w:val="00C56C5E"/>
    <w:rsid w:val="00C60A45"/>
    <w:rsid w:val="00C80E1C"/>
    <w:rsid w:val="00CA2907"/>
    <w:rsid w:val="00CA4654"/>
    <w:rsid w:val="00CB02C4"/>
    <w:rsid w:val="00CE42F1"/>
    <w:rsid w:val="00CE4A38"/>
    <w:rsid w:val="00CE7863"/>
    <w:rsid w:val="00CF3827"/>
    <w:rsid w:val="00CF6676"/>
    <w:rsid w:val="00D16CA4"/>
    <w:rsid w:val="00D27D4D"/>
    <w:rsid w:val="00D30966"/>
    <w:rsid w:val="00D336DE"/>
    <w:rsid w:val="00D67C46"/>
    <w:rsid w:val="00D70D2A"/>
    <w:rsid w:val="00D717BA"/>
    <w:rsid w:val="00D77078"/>
    <w:rsid w:val="00D8180E"/>
    <w:rsid w:val="00D91F17"/>
    <w:rsid w:val="00DB5D06"/>
    <w:rsid w:val="00DC0707"/>
    <w:rsid w:val="00DD46F8"/>
    <w:rsid w:val="00DD49C8"/>
    <w:rsid w:val="00DF595A"/>
    <w:rsid w:val="00E071DA"/>
    <w:rsid w:val="00E10BDD"/>
    <w:rsid w:val="00E240EA"/>
    <w:rsid w:val="00E26DF5"/>
    <w:rsid w:val="00E30870"/>
    <w:rsid w:val="00E30872"/>
    <w:rsid w:val="00E36531"/>
    <w:rsid w:val="00E66630"/>
    <w:rsid w:val="00E6741E"/>
    <w:rsid w:val="00E82551"/>
    <w:rsid w:val="00E8304A"/>
    <w:rsid w:val="00E86A15"/>
    <w:rsid w:val="00E90574"/>
    <w:rsid w:val="00EA0BA4"/>
    <w:rsid w:val="00EB3E41"/>
    <w:rsid w:val="00EB75B0"/>
    <w:rsid w:val="00EC2591"/>
    <w:rsid w:val="00EC31A1"/>
    <w:rsid w:val="00EC41A1"/>
    <w:rsid w:val="00ED05C4"/>
    <w:rsid w:val="00ED3186"/>
    <w:rsid w:val="00EE0701"/>
    <w:rsid w:val="00EF1175"/>
    <w:rsid w:val="00EF741F"/>
    <w:rsid w:val="00EF7816"/>
    <w:rsid w:val="00F1276B"/>
    <w:rsid w:val="00F2518B"/>
    <w:rsid w:val="00F277A9"/>
    <w:rsid w:val="00F36A7D"/>
    <w:rsid w:val="00F47878"/>
    <w:rsid w:val="00F50316"/>
    <w:rsid w:val="00F532B4"/>
    <w:rsid w:val="00F5501C"/>
    <w:rsid w:val="00F5672F"/>
    <w:rsid w:val="00F74D94"/>
    <w:rsid w:val="00F76BF3"/>
    <w:rsid w:val="00F826C1"/>
    <w:rsid w:val="00F873A3"/>
    <w:rsid w:val="00F90268"/>
    <w:rsid w:val="00FA03C2"/>
    <w:rsid w:val="00FB2F3F"/>
    <w:rsid w:val="00FB3E1C"/>
    <w:rsid w:val="00FB6907"/>
    <w:rsid w:val="00FC548E"/>
    <w:rsid w:val="00FC6219"/>
    <w:rsid w:val="00FD311D"/>
    <w:rsid w:val="00FD7609"/>
    <w:rsid w:val="00FD7D05"/>
    <w:rsid w:val="00FE2DF2"/>
    <w:rsid w:val="00FE4DF8"/>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A79F4"/>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6E6354"/>
    <w:pPr>
      <w:spacing w:after="240"/>
    </w:pPr>
  </w:style>
  <w:style w:type="paragraph" w:styleId="Kop1">
    <w:name w:val="heading 1"/>
    <w:basedOn w:val="Standaard"/>
    <w:next w:val="Standaard"/>
    <w:qFormat/>
    <w:rsid w:val="00953331"/>
    <w:pPr>
      <w:pageBreakBefore/>
      <w:numPr>
        <w:numId w:val="5"/>
      </w:numPr>
      <w:spacing w:after="120"/>
      <w:outlineLvl w:val="0"/>
    </w:pPr>
    <w:rPr>
      <w:b/>
      <w:smallCaps/>
      <w:kern w:val="32"/>
      <w:sz w:val="32"/>
    </w:rPr>
  </w:style>
  <w:style w:type="paragraph" w:styleId="Kop2">
    <w:name w:val="heading 2"/>
    <w:basedOn w:val="Standaard"/>
    <w:next w:val="Standaard"/>
    <w:qFormat/>
    <w:rsid w:val="00016510"/>
    <w:pPr>
      <w:keepNext/>
      <w:numPr>
        <w:ilvl w:val="1"/>
        <w:numId w:val="5"/>
      </w:numPr>
      <w:tabs>
        <w:tab w:val="clear" w:pos="1021"/>
        <w:tab w:val="num" w:pos="2580"/>
      </w:tabs>
      <w:spacing w:before="360"/>
      <w:outlineLvl w:val="1"/>
    </w:pPr>
    <w:rPr>
      <w:b/>
      <w:bCs/>
      <w:iCs/>
      <w:sz w:val="24"/>
      <w:szCs w:val="28"/>
    </w:rPr>
  </w:style>
  <w:style w:type="paragraph" w:styleId="Kop3">
    <w:name w:val="heading 3"/>
    <w:basedOn w:val="Standaard"/>
    <w:next w:val="Standaard"/>
    <w:qFormat/>
    <w:rsid w:val="00953331"/>
    <w:pPr>
      <w:keepNext/>
      <w:numPr>
        <w:ilvl w:val="2"/>
        <w:numId w:val="5"/>
      </w:numPr>
      <w:spacing w:before="240"/>
      <w:outlineLvl w:val="2"/>
    </w:pPr>
    <w:rPr>
      <w:b/>
    </w:rPr>
  </w:style>
  <w:style w:type="paragraph" w:styleId="Kop4">
    <w:name w:val="heading 4"/>
    <w:basedOn w:val="Standaard"/>
    <w:next w:val="Standaard"/>
    <w:qFormat/>
    <w:rsid w:val="00953331"/>
    <w:pPr>
      <w:keepNext/>
      <w:numPr>
        <w:ilvl w:val="3"/>
        <w:numId w:val="5"/>
      </w:numPr>
      <w:spacing w:before="240"/>
      <w:outlineLvl w:val="3"/>
    </w:pPr>
  </w:style>
  <w:style w:type="paragraph" w:styleId="Kop5">
    <w:name w:val="heading 5"/>
    <w:basedOn w:val="Standaard"/>
    <w:next w:val="Standaard"/>
    <w:qFormat/>
    <w:rsid w:val="00953331"/>
    <w:pPr>
      <w:keepNext/>
      <w:outlineLvl w:val="4"/>
    </w:pPr>
  </w:style>
  <w:style w:type="paragraph" w:styleId="Kop6">
    <w:name w:val="heading 6"/>
    <w:basedOn w:val="Standaard"/>
    <w:next w:val="Standaard"/>
    <w:qFormat/>
    <w:rsid w:val="00953331"/>
    <w:pPr>
      <w:keepNext/>
      <w:outlineLvl w:val="5"/>
    </w:pPr>
    <w:rPr>
      <w:i/>
    </w:rPr>
  </w:style>
  <w:style w:type="paragraph" w:styleId="Kop7">
    <w:name w:val="heading 7"/>
    <w:basedOn w:val="Standaard"/>
    <w:next w:val="Standaard"/>
    <w:qFormat/>
    <w:rsid w:val="00953331"/>
    <w:pPr>
      <w:keepNext/>
      <w:outlineLvl w:val="6"/>
    </w:pPr>
  </w:style>
  <w:style w:type="paragraph" w:styleId="Kop8">
    <w:name w:val="heading 8"/>
    <w:basedOn w:val="Standaard"/>
    <w:next w:val="Standaard"/>
    <w:qFormat/>
    <w:rsid w:val="00953331"/>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3331"/>
    <w:pPr>
      <w:tabs>
        <w:tab w:val="right" w:leader="dot" w:pos="9061"/>
      </w:tabs>
      <w:spacing w:after="120"/>
      <w:ind w:left="1021"/>
    </w:pPr>
    <w:rPr>
      <w:b/>
      <w:caps/>
      <w:noProof/>
    </w:rPr>
  </w:style>
  <w:style w:type="paragraph" w:customStyle="1" w:styleId="Standaardcursief">
    <w:name w:val="Standaard cursief"/>
    <w:basedOn w:val="Standaard"/>
    <w:next w:val="Standaard"/>
    <w:rsid w:val="00953331"/>
    <w:pPr>
      <w:spacing w:after="120"/>
    </w:pPr>
    <w:rPr>
      <w:i/>
    </w:rPr>
  </w:style>
  <w:style w:type="paragraph" w:styleId="Koptekst">
    <w:name w:val="header"/>
    <w:basedOn w:val="Standaard"/>
    <w:rsid w:val="00953331"/>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3331"/>
    <w:rPr>
      <w:sz w:val="18"/>
    </w:rPr>
  </w:style>
  <w:style w:type="paragraph" w:customStyle="1" w:styleId="Kopzondernummer">
    <w:name w:val="Kop zonder nummer"/>
    <w:basedOn w:val="Standaard"/>
    <w:next w:val="Standaard"/>
    <w:autoRedefine/>
    <w:qFormat/>
    <w:rsid w:val="00953331"/>
    <w:pPr>
      <w:pageBreakBefore/>
      <w:outlineLvl w:val="0"/>
    </w:pPr>
    <w:rPr>
      <w:b/>
      <w:smallCaps/>
      <w:sz w:val="32"/>
    </w:rPr>
  </w:style>
  <w:style w:type="paragraph" w:styleId="Inhopg1">
    <w:name w:val="toc 1"/>
    <w:basedOn w:val="Standaard"/>
    <w:next w:val="Standaard"/>
    <w:autoRedefine/>
    <w:uiPriority w:val="39"/>
    <w:rsid w:val="00953331"/>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3331"/>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3331"/>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3331"/>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3331"/>
    <w:pPr>
      <w:tabs>
        <w:tab w:val="right" w:leader="dot" w:pos="9060"/>
      </w:tabs>
      <w:spacing w:after="0"/>
      <w:ind w:left="2042" w:hanging="1021"/>
    </w:pPr>
    <w:rPr>
      <w:noProof/>
    </w:rPr>
  </w:style>
  <w:style w:type="paragraph" w:styleId="Inhopg6">
    <w:name w:val="toc 6"/>
    <w:basedOn w:val="Standaard"/>
    <w:next w:val="Standaard"/>
    <w:autoRedefine/>
    <w:semiHidden/>
    <w:rsid w:val="00953331"/>
    <w:pPr>
      <w:tabs>
        <w:tab w:val="right" w:leader="dot" w:pos="9060"/>
      </w:tabs>
      <w:spacing w:after="0"/>
      <w:ind w:left="1021"/>
    </w:pPr>
    <w:rPr>
      <w:noProof/>
    </w:rPr>
  </w:style>
  <w:style w:type="character" w:styleId="Hyperlink">
    <w:name w:val="Hyperlink"/>
    <w:basedOn w:val="Standaardalinea-lettertype"/>
    <w:uiPriority w:val="99"/>
    <w:rsid w:val="00953331"/>
    <w:rPr>
      <w:rFonts w:ascii="Verdana" w:hAnsi="Verdana"/>
      <w:color w:val="0000FF"/>
      <w:sz w:val="20"/>
      <w:u w:val="single"/>
    </w:rPr>
  </w:style>
  <w:style w:type="paragraph" w:styleId="Voettekst">
    <w:name w:val="footer"/>
    <w:basedOn w:val="Standaard"/>
    <w:rsid w:val="00953331"/>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3331"/>
    <w:pPr>
      <w:spacing w:after="0"/>
      <w:ind w:left="442" w:hanging="221"/>
    </w:pPr>
    <w:rPr>
      <w:i/>
    </w:rPr>
  </w:style>
  <w:style w:type="character" w:styleId="Paginanummer">
    <w:name w:val="page number"/>
    <w:basedOn w:val="Standaardalinea-lettertype"/>
    <w:rsid w:val="00953331"/>
    <w:rPr>
      <w:rFonts w:ascii="Verdana" w:hAnsi="Verdana"/>
      <w:b/>
      <w:sz w:val="18"/>
    </w:rPr>
  </w:style>
  <w:style w:type="character" w:styleId="Voetnootmarkering">
    <w:name w:val="footnote reference"/>
    <w:basedOn w:val="Standaardalinea-lettertype"/>
    <w:semiHidden/>
    <w:rsid w:val="00953331"/>
    <w:rPr>
      <w:rFonts w:ascii="Times New Roman" w:hAnsi="Times New Roman"/>
      <w:sz w:val="20"/>
      <w:vertAlign w:val="superscript"/>
    </w:rPr>
  </w:style>
  <w:style w:type="paragraph" w:styleId="Voetnoottekst">
    <w:name w:val="footnote text"/>
    <w:basedOn w:val="Standaard"/>
    <w:semiHidden/>
    <w:rsid w:val="00953331"/>
    <w:rPr>
      <w:sz w:val="22"/>
    </w:rPr>
  </w:style>
  <w:style w:type="paragraph" w:styleId="Bijschrift">
    <w:name w:val="caption"/>
    <w:basedOn w:val="Standaard"/>
    <w:next w:val="Standaard"/>
    <w:qFormat/>
    <w:rsid w:val="00953331"/>
    <w:pPr>
      <w:keepNext/>
      <w:tabs>
        <w:tab w:val="left" w:pos="1134"/>
      </w:tabs>
      <w:spacing w:after="0"/>
      <w:ind w:left="1701" w:hanging="1701"/>
    </w:pPr>
    <w:rPr>
      <w:bCs/>
      <w:i/>
      <w:sz w:val="18"/>
    </w:rPr>
  </w:style>
  <w:style w:type="paragraph" w:styleId="Plattetekst">
    <w:name w:val="Body Text"/>
    <w:basedOn w:val="Standaard"/>
    <w:rsid w:val="00953331"/>
  </w:style>
  <w:style w:type="paragraph" w:styleId="Index1">
    <w:name w:val="index 1"/>
    <w:basedOn w:val="Standaard"/>
    <w:next w:val="Standaard"/>
    <w:autoRedefine/>
    <w:semiHidden/>
    <w:rsid w:val="00953331"/>
    <w:pPr>
      <w:spacing w:after="0"/>
      <w:ind w:left="221" w:hanging="221"/>
    </w:pPr>
  </w:style>
  <w:style w:type="paragraph" w:styleId="Indexkop">
    <w:name w:val="index heading"/>
    <w:basedOn w:val="Standaard"/>
    <w:next w:val="Index1"/>
    <w:semiHidden/>
    <w:rsid w:val="00953331"/>
    <w:pPr>
      <w:pageBreakBefore/>
    </w:pPr>
    <w:rPr>
      <w:b/>
      <w:smallCaps/>
      <w:sz w:val="28"/>
    </w:rPr>
  </w:style>
  <w:style w:type="character" w:styleId="GevolgdeHyperlink">
    <w:name w:val="FollowedHyperlink"/>
    <w:basedOn w:val="Standaardalinea-lettertype"/>
    <w:rsid w:val="00953331"/>
    <w:rPr>
      <w:rFonts w:ascii="Verdana" w:hAnsi="Verdana"/>
      <w:color w:val="800080"/>
      <w:sz w:val="20"/>
      <w:u w:val="single"/>
    </w:rPr>
  </w:style>
  <w:style w:type="paragraph" w:styleId="Eindnoottekst">
    <w:name w:val="endnote text"/>
    <w:basedOn w:val="Standaard"/>
    <w:semiHidden/>
    <w:rsid w:val="00953331"/>
    <w:rPr>
      <w:sz w:val="22"/>
    </w:rPr>
  </w:style>
  <w:style w:type="character" w:styleId="Eindnootmarkering">
    <w:name w:val="endnote reference"/>
    <w:basedOn w:val="Standaardalinea-lettertype"/>
    <w:semiHidden/>
    <w:rsid w:val="00953331"/>
    <w:rPr>
      <w:rFonts w:ascii="Times New Roman" w:hAnsi="Times New Roman"/>
      <w:sz w:val="20"/>
      <w:vertAlign w:val="superscript"/>
    </w:rPr>
  </w:style>
  <w:style w:type="paragraph" w:styleId="Lijstmetafbeeldingen">
    <w:name w:val="table of figures"/>
    <w:basedOn w:val="Standaard"/>
    <w:next w:val="Standaard"/>
    <w:semiHidden/>
    <w:rsid w:val="00953331"/>
    <w:pPr>
      <w:spacing w:after="0"/>
      <w:ind w:left="1134" w:hanging="1134"/>
    </w:pPr>
  </w:style>
  <w:style w:type="paragraph" w:styleId="Bronvermelding">
    <w:name w:val="table of authorities"/>
    <w:basedOn w:val="Standaard"/>
    <w:next w:val="Standaard"/>
    <w:semiHidden/>
    <w:rsid w:val="00953331"/>
    <w:pPr>
      <w:tabs>
        <w:tab w:val="right" w:pos="2835"/>
        <w:tab w:val="right" w:leader="dot" w:pos="9072"/>
      </w:tabs>
    </w:pPr>
    <w:rPr>
      <w:smallCaps/>
    </w:rPr>
  </w:style>
  <w:style w:type="paragraph" w:styleId="Kopbronvermelding">
    <w:name w:val="toa heading"/>
    <w:basedOn w:val="Standaard"/>
    <w:next w:val="Standaard"/>
    <w:semiHidden/>
    <w:rsid w:val="00953331"/>
    <w:pPr>
      <w:pageBreakBefore/>
      <w:outlineLvl w:val="0"/>
    </w:pPr>
    <w:rPr>
      <w:rFonts w:ascii="Arial" w:hAnsi="Arial"/>
      <w:b/>
      <w:smallCaps/>
      <w:sz w:val="28"/>
    </w:rPr>
  </w:style>
  <w:style w:type="paragraph" w:customStyle="1" w:styleId="Standaardopsomming">
    <w:name w:val="Standaard opsomming"/>
    <w:basedOn w:val="Standaard"/>
    <w:rsid w:val="00953331"/>
    <w:pPr>
      <w:numPr>
        <w:numId w:val="15"/>
      </w:numPr>
      <w:spacing w:after="120"/>
      <w:ind w:left="357" w:hanging="357"/>
      <w:contextualSpacing/>
    </w:pPr>
  </w:style>
  <w:style w:type="paragraph" w:customStyle="1" w:styleId="Standaardzonderwitruimte">
    <w:name w:val="Standaard zonder witruimte"/>
    <w:basedOn w:val="Standaard"/>
    <w:next w:val="Standaard"/>
    <w:rsid w:val="00953331"/>
    <w:pPr>
      <w:spacing w:after="0"/>
    </w:pPr>
  </w:style>
  <w:style w:type="paragraph" w:customStyle="1" w:styleId="Standaardkleinzonderwit">
    <w:name w:val="Standaard klein zonder wit"/>
    <w:basedOn w:val="Datum"/>
    <w:next w:val="Standaard"/>
    <w:rsid w:val="00953331"/>
    <w:pPr>
      <w:spacing w:after="0"/>
    </w:pPr>
    <w:rPr>
      <w:sz w:val="16"/>
    </w:rPr>
  </w:style>
  <w:style w:type="paragraph" w:styleId="Index3">
    <w:name w:val="index 3"/>
    <w:basedOn w:val="Standaard"/>
    <w:next w:val="Standaard"/>
    <w:autoRedefine/>
    <w:semiHidden/>
    <w:rsid w:val="00953331"/>
    <w:pPr>
      <w:ind w:left="690" w:hanging="230"/>
    </w:pPr>
  </w:style>
  <w:style w:type="paragraph" w:styleId="Index4">
    <w:name w:val="index 4"/>
    <w:basedOn w:val="Standaard"/>
    <w:next w:val="Standaard"/>
    <w:autoRedefine/>
    <w:semiHidden/>
    <w:rsid w:val="00953331"/>
    <w:pPr>
      <w:ind w:left="920" w:hanging="230"/>
    </w:pPr>
  </w:style>
  <w:style w:type="paragraph" w:styleId="Index5">
    <w:name w:val="index 5"/>
    <w:basedOn w:val="Standaard"/>
    <w:next w:val="Standaard"/>
    <w:autoRedefine/>
    <w:semiHidden/>
    <w:rsid w:val="00953331"/>
    <w:pPr>
      <w:tabs>
        <w:tab w:val="right" w:leader="dot" w:pos="9061"/>
      </w:tabs>
      <w:ind w:left="1021"/>
    </w:pPr>
    <w:rPr>
      <w:noProof/>
    </w:rPr>
  </w:style>
  <w:style w:type="paragraph" w:styleId="Index6">
    <w:name w:val="index 6"/>
    <w:basedOn w:val="Standaard"/>
    <w:next w:val="Standaard"/>
    <w:autoRedefine/>
    <w:semiHidden/>
    <w:rsid w:val="00953331"/>
    <w:pPr>
      <w:tabs>
        <w:tab w:val="right" w:leader="dot" w:pos="9061"/>
      </w:tabs>
      <w:ind w:left="1021"/>
    </w:pPr>
  </w:style>
  <w:style w:type="paragraph" w:styleId="Index7">
    <w:name w:val="index 7"/>
    <w:basedOn w:val="Standaard"/>
    <w:next w:val="Standaard"/>
    <w:autoRedefine/>
    <w:semiHidden/>
    <w:rsid w:val="00953331"/>
    <w:pPr>
      <w:tabs>
        <w:tab w:val="right" w:leader="dot" w:pos="9061"/>
      </w:tabs>
      <w:ind w:left="1021"/>
    </w:pPr>
  </w:style>
  <w:style w:type="paragraph" w:styleId="Index8">
    <w:name w:val="index 8"/>
    <w:basedOn w:val="Standaard"/>
    <w:next w:val="Standaard"/>
    <w:autoRedefine/>
    <w:semiHidden/>
    <w:rsid w:val="00953331"/>
    <w:pPr>
      <w:tabs>
        <w:tab w:val="right" w:leader="dot" w:pos="9061"/>
      </w:tabs>
      <w:ind w:left="1021"/>
    </w:pPr>
  </w:style>
  <w:style w:type="paragraph" w:styleId="Index9">
    <w:name w:val="index 9"/>
    <w:basedOn w:val="Standaard"/>
    <w:next w:val="Standaard"/>
    <w:autoRedefine/>
    <w:semiHidden/>
    <w:rsid w:val="00953331"/>
    <w:pPr>
      <w:tabs>
        <w:tab w:val="right" w:leader="dot" w:pos="9061"/>
      </w:tabs>
      <w:ind w:left="1021"/>
    </w:pPr>
    <w:rPr>
      <w:noProof/>
    </w:rPr>
  </w:style>
  <w:style w:type="paragraph" w:styleId="Inhopg8">
    <w:name w:val="toc 8"/>
    <w:basedOn w:val="Standaard"/>
    <w:next w:val="Standaard"/>
    <w:autoRedefine/>
    <w:semiHidden/>
    <w:rsid w:val="00953331"/>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3331"/>
    <w:pPr>
      <w:spacing w:after="0"/>
      <w:ind w:left="2042" w:hanging="1021"/>
    </w:pPr>
    <w:rPr>
      <w:szCs w:val="24"/>
      <w:lang w:eastAsia="nl-NL"/>
    </w:rPr>
  </w:style>
  <w:style w:type="paragraph" w:customStyle="1" w:styleId="bronvermelding0">
    <w:name w:val="bronvermelding"/>
    <w:basedOn w:val="Standaard"/>
    <w:next w:val="Standaard"/>
    <w:rsid w:val="00953331"/>
    <w:pPr>
      <w:spacing w:after="0"/>
    </w:pPr>
    <w:rPr>
      <w:smallCaps/>
      <w:sz w:val="18"/>
    </w:rPr>
  </w:style>
  <w:style w:type="paragraph" w:customStyle="1" w:styleId="Kopnietininhoud">
    <w:name w:val="Kop niet in inhoud"/>
    <w:basedOn w:val="Kopzondernummer"/>
    <w:next w:val="Standaard"/>
    <w:rsid w:val="00953331"/>
  </w:style>
  <w:style w:type="table" w:styleId="Tabelraster">
    <w:name w:val="Table Grid"/>
    <w:basedOn w:val="Standaardtabe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jstalinea">
    <w:name w:val="List Paragraph"/>
    <w:basedOn w:val="Standaard"/>
    <w:uiPriority w:val="34"/>
    <w:qFormat/>
    <w:rsid w:val="008F571F"/>
    <w:pPr>
      <w:ind w:left="720"/>
      <w:contextualSpacing/>
    </w:pPr>
    <w:rPr>
      <w:rFonts w:cs="Times New Roman"/>
      <w:bCs/>
      <w:lang w:val="nl-NL" w:eastAsia="en-US"/>
    </w:rPr>
  </w:style>
  <w:style w:type="character" w:styleId="Verwijzingopmerking">
    <w:name w:val="annotation reference"/>
    <w:basedOn w:val="Standaardalinea-lettertype"/>
    <w:semiHidden/>
    <w:unhideWhenUsed/>
    <w:rsid w:val="00F873A3"/>
    <w:rPr>
      <w:sz w:val="16"/>
      <w:szCs w:val="16"/>
    </w:rPr>
  </w:style>
  <w:style w:type="paragraph" w:styleId="Tekstopmerking">
    <w:name w:val="annotation text"/>
    <w:basedOn w:val="Standaard"/>
    <w:link w:val="TekstopmerkingChar"/>
    <w:unhideWhenUsed/>
    <w:rsid w:val="00F873A3"/>
  </w:style>
  <w:style w:type="character" w:customStyle="1" w:styleId="TekstopmerkingChar">
    <w:name w:val="Tekst opmerking Char"/>
    <w:basedOn w:val="Standaardalinea-lettertype"/>
    <w:link w:val="Tekstopmerking"/>
    <w:rsid w:val="00F873A3"/>
  </w:style>
  <w:style w:type="paragraph" w:styleId="Onderwerpvanopmerking">
    <w:name w:val="annotation subject"/>
    <w:basedOn w:val="Tekstopmerking"/>
    <w:next w:val="Tekstopmerking"/>
    <w:link w:val="OnderwerpvanopmerkingChar"/>
    <w:semiHidden/>
    <w:unhideWhenUsed/>
    <w:rsid w:val="00F873A3"/>
    <w:rPr>
      <w:b/>
      <w:bCs/>
    </w:rPr>
  </w:style>
  <w:style w:type="character" w:customStyle="1" w:styleId="OnderwerpvanopmerkingChar">
    <w:name w:val="Onderwerp van opmerking Char"/>
    <w:basedOn w:val="TekstopmerkingChar"/>
    <w:link w:val="Onderwerpvanopmerking"/>
    <w:semiHidden/>
    <w:rsid w:val="00F873A3"/>
    <w:rPr>
      <w:b/>
      <w:bCs/>
    </w:rPr>
  </w:style>
  <w:style w:type="paragraph" w:styleId="Ballontekst">
    <w:name w:val="Balloon Text"/>
    <w:basedOn w:val="Standaard"/>
    <w:link w:val="BallontekstChar"/>
    <w:semiHidden/>
    <w:unhideWhenUsed/>
    <w:rsid w:val="00F873A3"/>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F873A3"/>
    <w:rPr>
      <w:rFonts w:ascii="Segoe UI" w:hAnsi="Segoe UI" w:cs="Segoe UI"/>
      <w:sz w:val="18"/>
      <w:szCs w:val="18"/>
    </w:rPr>
  </w:style>
  <w:style w:type="paragraph" w:styleId="Bibliografie">
    <w:name w:val="Bibliography"/>
    <w:basedOn w:val="Standaard"/>
    <w:next w:val="Standaard"/>
    <w:uiPriority w:val="37"/>
    <w:unhideWhenUsed/>
    <w:rsid w:val="00614295"/>
  </w:style>
  <w:style w:type="paragraph" w:styleId="Kopvaninhoudsopgave">
    <w:name w:val="TOC Heading"/>
    <w:basedOn w:val="Kop1"/>
    <w:next w:val="Standaard"/>
    <w:uiPriority w:val="39"/>
    <w:unhideWhenUsed/>
    <w:qFormat/>
    <w:rsid w:val="006A571B"/>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rPr>
  </w:style>
  <w:style w:type="character" w:styleId="Onopgelostemelding">
    <w:name w:val="Unresolved Mention"/>
    <w:basedOn w:val="Standaardalinea-lettertype"/>
    <w:uiPriority w:val="99"/>
    <w:semiHidden/>
    <w:unhideWhenUsed/>
    <w:rsid w:val="00732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 w:id="21354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cisecurity.org/"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learn.microsoft.com/en-us/entra/fundamentals/whatis"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app.pluralsight.com/library/courses/c-sharp-10-unit-testing/table-of-content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6C91A368-DCCE-41B9-B057-8F37356C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2275</TotalTime>
  <Pages>29</Pages>
  <Words>6293</Words>
  <Characters>34615</Characters>
  <Application>Microsoft Office Word</Application>
  <DocSecurity>0</DocSecurity>
  <Lines>288</Lines>
  <Paragraphs>81</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40827</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Michiel Van Loy</cp:lastModifiedBy>
  <cp:revision>60</cp:revision>
  <cp:lastPrinted>2025-01-17T12:51:00Z</cp:lastPrinted>
  <dcterms:created xsi:type="dcterms:W3CDTF">2017-01-01T22:59:00Z</dcterms:created>
  <dcterms:modified xsi:type="dcterms:W3CDTF">2025-01-17T12:52:00Z</dcterms:modified>
</cp:coreProperties>
</file>